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248E7E" w14:textId="77777777" w:rsidR="0045516F" w:rsidRPr="0036027E" w:rsidRDefault="0045516F" w:rsidP="00A4160D">
      <w:pPr>
        <w:rPr>
          <w:rFonts w:ascii="Arial" w:hAnsi="Arial" w:cs="Arial"/>
          <w:b/>
          <w:sz w:val="22"/>
          <w:szCs w:val="22"/>
        </w:rPr>
      </w:pPr>
      <w:bookmarkStart w:id="0" w:name="_GoBack"/>
      <w:bookmarkEnd w:id="0"/>
    </w:p>
    <w:p w14:paraId="797B4EB9" w14:textId="77777777" w:rsidR="0036027E" w:rsidRDefault="0036027E" w:rsidP="0045516F">
      <w:pPr>
        <w:jc w:val="both"/>
        <w:rPr>
          <w:rFonts w:ascii="Arial" w:hAnsi="Arial" w:cs="Arial"/>
          <w:sz w:val="22"/>
          <w:szCs w:val="22"/>
        </w:rPr>
      </w:pPr>
    </w:p>
    <w:p w14:paraId="0A881AB1" w14:textId="77777777" w:rsidR="0045516F" w:rsidRDefault="00196ABE" w:rsidP="0045516F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Siendo las 0</w:t>
      </w:r>
      <w:r w:rsidR="004D7448" w:rsidRPr="0036027E">
        <w:rPr>
          <w:rFonts w:ascii="Arial" w:hAnsi="Arial" w:cs="Arial"/>
          <w:sz w:val="22"/>
          <w:szCs w:val="22"/>
        </w:rPr>
        <w:t xml:space="preserve">:00 a.m. del día </w:t>
      </w:r>
      <w:r w:rsidR="0036027E" w:rsidRPr="0036027E">
        <w:rPr>
          <w:rFonts w:ascii="Arial" w:hAnsi="Arial" w:cs="Arial"/>
          <w:sz w:val="22"/>
          <w:szCs w:val="22"/>
        </w:rPr>
        <w:t>XXXXX</w:t>
      </w:r>
      <w:r>
        <w:rPr>
          <w:rFonts w:ascii="Arial" w:hAnsi="Arial" w:cs="Arial"/>
          <w:sz w:val="22"/>
          <w:szCs w:val="22"/>
        </w:rPr>
        <w:t xml:space="preserve"> del mes XXX del año XXX</w:t>
      </w:r>
      <w:r w:rsidR="0045516F" w:rsidRPr="0036027E">
        <w:rPr>
          <w:rFonts w:ascii="Arial" w:hAnsi="Arial" w:cs="Arial"/>
          <w:sz w:val="22"/>
          <w:szCs w:val="22"/>
        </w:rPr>
        <w:t>, se dio apertura al proceso de votación para la elección de</w:t>
      </w:r>
      <w:r w:rsidR="0036027E" w:rsidRPr="0036027E">
        <w:rPr>
          <w:rFonts w:ascii="Arial" w:hAnsi="Arial" w:cs="Arial"/>
          <w:sz w:val="22"/>
          <w:szCs w:val="22"/>
        </w:rPr>
        <w:t xml:space="preserve"> </w:t>
      </w:r>
      <w:r w:rsidR="0045516F" w:rsidRPr="0036027E">
        <w:rPr>
          <w:rFonts w:ascii="Arial" w:hAnsi="Arial" w:cs="Arial"/>
          <w:sz w:val="22"/>
          <w:szCs w:val="22"/>
        </w:rPr>
        <w:t>l</w:t>
      </w:r>
      <w:r w:rsidR="0036027E" w:rsidRPr="0036027E">
        <w:rPr>
          <w:rFonts w:ascii="Arial" w:hAnsi="Arial" w:cs="Arial"/>
          <w:sz w:val="22"/>
          <w:szCs w:val="22"/>
        </w:rPr>
        <w:t>os</w:t>
      </w:r>
      <w:r w:rsidR="00D1735D">
        <w:rPr>
          <w:rFonts w:ascii="Arial" w:hAnsi="Arial" w:cs="Arial"/>
          <w:sz w:val="22"/>
          <w:szCs w:val="22"/>
        </w:rPr>
        <w:t xml:space="preserve"> r</w:t>
      </w:r>
      <w:r w:rsidR="0045516F" w:rsidRPr="0036027E">
        <w:rPr>
          <w:rFonts w:ascii="Arial" w:hAnsi="Arial" w:cs="Arial"/>
          <w:sz w:val="22"/>
          <w:szCs w:val="22"/>
        </w:rPr>
        <w:t>epresentante</w:t>
      </w:r>
      <w:r w:rsidR="0036027E" w:rsidRPr="0036027E">
        <w:rPr>
          <w:rFonts w:ascii="Arial" w:hAnsi="Arial" w:cs="Arial"/>
          <w:sz w:val="22"/>
          <w:szCs w:val="22"/>
        </w:rPr>
        <w:t>s</w:t>
      </w:r>
      <w:r w:rsidR="00D1735D">
        <w:rPr>
          <w:rFonts w:ascii="Arial" w:hAnsi="Arial" w:cs="Arial"/>
          <w:sz w:val="22"/>
          <w:szCs w:val="22"/>
        </w:rPr>
        <w:t xml:space="preserve"> de los e</w:t>
      </w:r>
      <w:r w:rsidR="004D7448" w:rsidRPr="0036027E">
        <w:rPr>
          <w:rFonts w:ascii="Arial" w:hAnsi="Arial" w:cs="Arial"/>
          <w:sz w:val="22"/>
          <w:szCs w:val="22"/>
        </w:rPr>
        <w:t xml:space="preserve">mpleados </w:t>
      </w:r>
      <w:r w:rsidR="0045516F" w:rsidRPr="0036027E">
        <w:rPr>
          <w:rFonts w:ascii="Arial" w:hAnsi="Arial" w:cs="Arial"/>
          <w:sz w:val="22"/>
          <w:szCs w:val="22"/>
        </w:rPr>
        <w:t xml:space="preserve">en el </w:t>
      </w:r>
      <w:r w:rsidR="00886B12" w:rsidRPr="0036027E">
        <w:rPr>
          <w:rFonts w:ascii="Arial" w:hAnsi="Arial" w:cs="Arial"/>
          <w:sz w:val="22"/>
          <w:szCs w:val="22"/>
        </w:rPr>
        <w:t xml:space="preserve">Comité </w:t>
      </w:r>
      <w:r>
        <w:rPr>
          <w:rFonts w:ascii="Arial" w:hAnsi="Arial" w:cs="Arial"/>
          <w:sz w:val="22"/>
          <w:szCs w:val="22"/>
        </w:rPr>
        <w:t>XXXXXXXXXXXXX</w:t>
      </w:r>
      <w:r w:rsidR="00D1735D">
        <w:rPr>
          <w:rFonts w:ascii="Arial" w:hAnsi="Arial" w:cs="Arial"/>
          <w:sz w:val="22"/>
          <w:szCs w:val="22"/>
        </w:rPr>
        <w:t>, habilitando el aplicativo electrónico mediante el cual se realizará el proc</w:t>
      </w:r>
      <w:r>
        <w:rPr>
          <w:rFonts w:ascii="Arial" w:hAnsi="Arial" w:cs="Arial"/>
          <w:sz w:val="22"/>
          <w:szCs w:val="22"/>
        </w:rPr>
        <w:t xml:space="preserve">eso de votación, en presencia de la Oficina de Control Interno y la Dirección de Gestión Corporativa. </w:t>
      </w:r>
    </w:p>
    <w:p w14:paraId="22749D64" w14:textId="77777777" w:rsidR="00D1735D" w:rsidRDefault="00D1735D" w:rsidP="0045516F">
      <w:pPr>
        <w:jc w:val="both"/>
        <w:rPr>
          <w:rFonts w:ascii="Arial" w:hAnsi="Arial" w:cs="Arial"/>
          <w:sz w:val="22"/>
          <w:szCs w:val="22"/>
        </w:rPr>
      </w:pPr>
    </w:p>
    <w:p w14:paraId="6EC6DBCB" w14:textId="77777777" w:rsidR="00D1735D" w:rsidRPr="0036027E" w:rsidRDefault="00D1735D" w:rsidP="0045516F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 igual manera, se revisa el listado de votantes autorizados para votar, de conformidad con lo establecido en el memorando de Convocatoria del proceso:</w:t>
      </w:r>
    </w:p>
    <w:p w14:paraId="5DEAEC1C" w14:textId="77777777" w:rsidR="0036027E" w:rsidRDefault="0036027E" w:rsidP="00A4160D">
      <w:pPr>
        <w:rPr>
          <w:rFonts w:ascii="Arial" w:hAnsi="Arial" w:cs="Arial"/>
          <w:b/>
          <w:sz w:val="22"/>
          <w:szCs w:val="22"/>
        </w:rPr>
      </w:pPr>
    </w:p>
    <w:p w14:paraId="1870E7A2" w14:textId="77777777" w:rsidR="00755F8B" w:rsidRPr="0036027E" w:rsidRDefault="00755F8B" w:rsidP="00755F8B">
      <w:pPr>
        <w:jc w:val="center"/>
        <w:rPr>
          <w:rFonts w:ascii="Arial" w:hAnsi="Arial" w:cs="Arial"/>
          <w:b/>
          <w:sz w:val="22"/>
          <w:szCs w:val="22"/>
        </w:rPr>
      </w:pPr>
      <w:r w:rsidRPr="0036027E">
        <w:rPr>
          <w:rFonts w:ascii="Arial" w:hAnsi="Arial" w:cs="Arial"/>
          <w:b/>
          <w:sz w:val="22"/>
          <w:szCs w:val="22"/>
        </w:rPr>
        <w:t xml:space="preserve">LISTADO DE VOTANTES </w:t>
      </w:r>
    </w:p>
    <w:p w14:paraId="3E72F630" w14:textId="77777777" w:rsidR="00755F8B" w:rsidRPr="0036027E" w:rsidRDefault="00755F8B" w:rsidP="00755F8B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W w:w="741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5"/>
        <w:gridCol w:w="1962"/>
        <w:gridCol w:w="4962"/>
      </w:tblGrid>
      <w:tr w:rsidR="00D1735D" w:rsidRPr="0036027E" w14:paraId="5E439E4C" w14:textId="77777777" w:rsidTr="00D1735D">
        <w:trPr>
          <w:trHeight w:val="360"/>
          <w:jc w:val="center"/>
        </w:trPr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B5C16" w14:textId="77777777" w:rsidR="00D1735D" w:rsidRPr="0036027E" w:rsidRDefault="00D1735D" w:rsidP="00E2690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No. </w:t>
            </w:r>
          </w:p>
        </w:tc>
        <w:tc>
          <w:tcPr>
            <w:tcW w:w="1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8B13A" w14:textId="77777777" w:rsidR="00D1735D" w:rsidRPr="0036027E" w:rsidRDefault="00D1735D" w:rsidP="00E2690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>Cédula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3D3DD" w14:textId="77777777" w:rsidR="00D1735D" w:rsidRPr="0036027E" w:rsidRDefault="00D1735D" w:rsidP="00E2690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Nombre </w:t>
            </w:r>
          </w:p>
        </w:tc>
      </w:tr>
      <w:tr w:rsidR="00D1735D" w:rsidRPr="0036027E" w14:paraId="75A5D6C3" w14:textId="77777777" w:rsidTr="00D1735D">
        <w:trPr>
          <w:trHeight w:val="345"/>
          <w:jc w:val="center"/>
        </w:trPr>
        <w:tc>
          <w:tcPr>
            <w:tcW w:w="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CC1B8" w14:textId="77777777" w:rsidR="00D1735D" w:rsidRPr="0036027E" w:rsidRDefault="00D1735D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1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09033" w14:textId="77777777" w:rsidR="00D1735D" w:rsidRPr="0036027E" w:rsidRDefault="00D1735D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E8E500" w14:textId="77777777" w:rsidR="00D1735D" w:rsidRPr="0036027E" w:rsidRDefault="00D1735D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D1735D" w:rsidRPr="0036027E" w14:paraId="59404189" w14:textId="77777777" w:rsidTr="00D1735D">
        <w:trPr>
          <w:trHeight w:val="345"/>
          <w:jc w:val="center"/>
        </w:trPr>
        <w:tc>
          <w:tcPr>
            <w:tcW w:w="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CE5A8" w14:textId="77777777" w:rsidR="00D1735D" w:rsidRPr="0036027E" w:rsidRDefault="00D1735D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2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350BF" w14:textId="77777777" w:rsidR="00D1735D" w:rsidRPr="0036027E" w:rsidRDefault="00D1735D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ED8CD2" w14:textId="77777777" w:rsidR="00D1735D" w:rsidRPr="0036027E" w:rsidRDefault="00D1735D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D1735D" w:rsidRPr="0036027E" w14:paraId="71A32348" w14:textId="77777777" w:rsidTr="00D1735D">
        <w:trPr>
          <w:trHeight w:val="345"/>
          <w:jc w:val="center"/>
        </w:trPr>
        <w:tc>
          <w:tcPr>
            <w:tcW w:w="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EF82B" w14:textId="77777777" w:rsidR="00D1735D" w:rsidRPr="0036027E" w:rsidRDefault="00D1735D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3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34377" w14:textId="77777777" w:rsidR="00D1735D" w:rsidRPr="0036027E" w:rsidRDefault="00D1735D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00EC3" w14:textId="77777777" w:rsidR="00D1735D" w:rsidRPr="0036027E" w:rsidRDefault="00D1735D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D1735D" w:rsidRPr="0036027E" w14:paraId="47F6C7F7" w14:textId="77777777" w:rsidTr="00D1735D">
        <w:trPr>
          <w:trHeight w:val="345"/>
          <w:jc w:val="center"/>
        </w:trPr>
        <w:tc>
          <w:tcPr>
            <w:tcW w:w="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D7632" w14:textId="77777777" w:rsidR="00D1735D" w:rsidRPr="0036027E" w:rsidRDefault="00D1735D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4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FC2B83" w14:textId="77777777" w:rsidR="00D1735D" w:rsidRPr="0036027E" w:rsidRDefault="00D1735D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1E2824" w14:textId="77777777" w:rsidR="00D1735D" w:rsidRPr="0036027E" w:rsidRDefault="00D1735D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D1735D" w:rsidRPr="0036027E" w14:paraId="628108B8" w14:textId="77777777" w:rsidTr="00D1735D">
        <w:trPr>
          <w:trHeight w:val="345"/>
          <w:jc w:val="center"/>
        </w:trPr>
        <w:tc>
          <w:tcPr>
            <w:tcW w:w="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2353B" w14:textId="77777777" w:rsidR="00D1735D" w:rsidRPr="0036027E" w:rsidRDefault="00D1735D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5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104DC" w14:textId="77777777" w:rsidR="00D1735D" w:rsidRPr="0036027E" w:rsidRDefault="00D1735D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41908" w14:textId="77777777" w:rsidR="00D1735D" w:rsidRPr="0036027E" w:rsidRDefault="00D1735D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D1735D" w:rsidRPr="0036027E" w14:paraId="59DBB763" w14:textId="77777777" w:rsidTr="00D1735D">
        <w:trPr>
          <w:trHeight w:val="345"/>
          <w:jc w:val="center"/>
        </w:trPr>
        <w:tc>
          <w:tcPr>
            <w:tcW w:w="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85942" w14:textId="77777777" w:rsidR="00D1735D" w:rsidRPr="0036027E" w:rsidRDefault="00D1735D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6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C4E75C" w14:textId="77777777" w:rsidR="00D1735D" w:rsidRPr="0036027E" w:rsidRDefault="00D1735D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EC789C" w14:textId="77777777" w:rsidR="00D1735D" w:rsidRPr="0036027E" w:rsidRDefault="00D1735D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D1735D" w:rsidRPr="0036027E" w14:paraId="68ED5512" w14:textId="77777777" w:rsidTr="00D1735D">
        <w:trPr>
          <w:trHeight w:val="345"/>
          <w:jc w:val="center"/>
        </w:trPr>
        <w:tc>
          <w:tcPr>
            <w:tcW w:w="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72C14" w14:textId="77777777" w:rsidR="00D1735D" w:rsidRPr="0036027E" w:rsidRDefault="00D1735D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7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2D04F" w14:textId="77777777" w:rsidR="00D1735D" w:rsidRPr="0036027E" w:rsidRDefault="00D1735D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E46C2" w14:textId="77777777" w:rsidR="00D1735D" w:rsidRPr="0036027E" w:rsidRDefault="00D1735D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D1735D" w:rsidRPr="0036027E" w14:paraId="04199DDF" w14:textId="77777777" w:rsidTr="00D1735D">
        <w:trPr>
          <w:trHeight w:val="345"/>
          <w:jc w:val="center"/>
        </w:trPr>
        <w:tc>
          <w:tcPr>
            <w:tcW w:w="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57026" w14:textId="77777777" w:rsidR="00D1735D" w:rsidRPr="0036027E" w:rsidRDefault="00D1735D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8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0C4F20" w14:textId="77777777" w:rsidR="00D1735D" w:rsidRPr="0036027E" w:rsidRDefault="00D1735D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445911" w14:textId="77777777" w:rsidR="00D1735D" w:rsidRPr="0036027E" w:rsidRDefault="00D1735D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D1735D" w:rsidRPr="0036027E" w14:paraId="03AD566E" w14:textId="77777777" w:rsidTr="00D1735D">
        <w:trPr>
          <w:trHeight w:val="345"/>
          <w:jc w:val="center"/>
        </w:trPr>
        <w:tc>
          <w:tcPr>
            <w:tcW w:w="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A2C6E" w14:textId="77777777" w:rsidR="00D1735D" w:rsidRPr="0036027E" w:rsidRDefault="00D1735D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9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176F8D" w14:textId="77777777" w:rsidR="00D1735D" w:rsidRPr="0036027E" w:rsidRDefault="00D1735D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F23CD" w14:textId="77777777" w:rsidR="00D1735D" w:rsidRPr="0036027E" w:rsidRDefault="00D1735D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  <w:tr w:rsidR="00D1735D" w:rsidRPr="0036027E" w14:paraId="333F9296" w14:textId="77777777" w:rsidTr="00D1735D">
        <w:trPr>
          <w:trHeight w:val="345"/>
          <w:jc w:val="center"/>
        </w:trPr>
        <w:tc>
          <w:tcPr>
            <w:tcW w:w="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95D1B" w14:textId="77777777" w:rsidR="00D1735D" w:rsidRPr="0036027E" w:rsidRDefault="00D1735D" w:rsidP="00E269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36027E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10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58F8D" w14:textId="77777777" w:rsidR="00D1735D" w:rsidRPr="0036027E" w:rsidRDefault="00D1735D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0FDA6" w14:textId="77777777" w:rsidR="00D1735D" w:rsidRPr="0036027E" w:rsidRDefault="00D1735D" w:rsidP="00E2690A">
            <w:pPr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</w:p>
        </w:tc>
      </w:tr>
    </w:tbl>
    <w:p w14:paraId="28E750B2" w14:textId="77777777" w:rsidR="00E2690A" w:rsidRPr="0036027E" w:rsidRDefault="00E2690A" w:rsidP="00755F8B">
      <w:pPr>
        <w:rPr>
          <w:rFonts w:ascii="Arial" w:hAnsi="Arial" w:cs="Arial"/>
          <w:sz w:val="22"/>
          <w:szCs w:val="22"/>
          <w:lang w:val="es-ES"/>
        </w:rPr>
      </w:pPr>
    </w:p>
    <w:p w14:paraId="4D0F8C16" w14:textId="77777777" w:rsidR="00E2690A" w:rsidRPr="0036027E" w:rsidRDefault="00E2690A" w:rsidP="00755F8B">
      <w:pPr>
        <w:rPr>
          <w:rFonts w:ascii="Arial" w:hAnsi="Arial" w:cs="Arial"/>
          <w:sz w:val="22"/>
          <w:szCs w:val="22"/>
          <w:lang w:val="es-ES"/>
        </w:rPr>
      </w:pPr>
    </w:p>
    <w:p w14:paraId="687E1682" w14:textId="77777777" w:rsidR="00E2690A" w:rsidRDefault="00E2690A" w:rsidP="00755F8B">
      <w:pPr>
        <w:rPr>
          <w:rFonts w:ascii="Arial" w:hAnsi="Arial" w:cs="Arial"/>
          <w:sz w:val="22"/>
          <w:szCs w:val="22"/>
          <w:lang w:val="es-ES"/>
        </w:rPr>
      </w:pPr>
    </w:p>
    <w:p w14:paraId="4832765B" w14:textId="77777777" w:rsidR="00A4160D" w:rsidRPr="0036027E" w:rsidRDefault="00A4160D" w:rsidP="00755F8B">
      <w:pPr>
        <w:rPr>
          <w:rFonts w:ascii="Arial" w:hAnsi="Arial" w:cs="Arial"/>
          <w:sz w:val="22"/>
          <w:szCs w:val="22"/>
          <w:lang w:val="es-ES"/>
        </w:rPr>
      </w:pPr>
    </w:p>
    <w:p w14:paraId="52F367EF" w14:textId="77777777" w:rsidR="00ED7C0F" w:rsidRPr="0036027E" w:rsidRDefault="00D1735D" w:rsidP="00ED7C0F">
      <w:p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___</w:t>
      </w:r>
      <w:r w:rsidR="00ED7C0F" w:rsidRPr="0036027E">
        <w:rPr>
          <w:rFonts w:ascii="Arial" w:hAnsi="Arial" w:cs="Arial"/>
          <w:sz w:val="22"/>
          <w:szCs w:val="22"/>
          <w:lang w:val="es-ES"/>
        </w:rPr>
        <w:t>____</w:t>
      </w:r>
      <w:r>
        <w:rPr>
          <w:rFonts w:ascii="Arial" w:hAnsi="Arial" w:cs="Arial"/>
          <w:sz w:val="22"/>
          <w:szCs w:val="22"/>
          <w:lang w:val="es-ES"/>
        </w:rPr>
        <w:t>________________________</w:t>
      </w:r>
      <w:r w:rsidR="00FC15B2">
        <w:rPr>
          <w:rFonts w:ascii="Arial" w:hAnsi="Arial" w:cs="Arial"/>
          <w:sz w:val="22"/>
          <w:szCs w:val="22"/>
          <w:lang w:val="es-ES"/>
        </w:rPr>
        <w:t>__</w:t>
      </w:r>
      <w:r>
        <w:rPr>
          <w:rFonts w:ascii="Arial" w:hAnsi="Arial" w:cs="Arial"/>
          <w:sz w:val="22"/>
          <w:szCs w:val="22"/>
          <w:lang w:val="es-ES"/>
        </w:rPr>
        <w:t>__</w:t>
      </w:r>
      <w:r w:rsidR="00ED7C0F" w:rsidRPr="0036027E">
        <w:rPr>
          <w:rFonts w:ascii="Arial" w:hAnsi="Arial" w:cs="Arial"/>
          <w:sz w:val="22"/>
          <w:szCs w:val="22"/>
          <w:lang w:val="es-ES"/>
        </w:rPr>
        <w:t xml:space="preserve">      </w:t>
      </w:r>
      <w:r w:rsidR="00E2690A" w:rsidRPr="0036027E">
        <w:rPr>
          <w:rFonts w:ascii="Arial" w:hAnsi="Arial" w:cs="Arial"/>
          <w:sz w:val="22"/>
          <w:szCs w:val="22"/>
          <w:lang w:val="es-ES"/>
        </w:rPr>
        <w:tab/>
      </w:r>
      <w:r w:rsidR="00ED7C0F" w:rsidRPr="0036027E">
        <w:rPr>
          <w:rFonts w:ascii="Arial" w:hAnsi="Arial" w:cs="Arial"/>
          <w:sz w:val="22"/>
          <w:szCs w:val="22"/>
          <w:lang w:val="es-ES"/>
        </w:rPr>
        <w:t xml:space="preserve"> </w:t>
      </w:r>
      <w:r>
        <w:rPr>
          <w:rFonts w:ascii="Arial" w:hAnsi="Arial" w:cs="Arial"/>
          <w:sz w:val="22"/>
          <w:szCs w:val="22"/>
          <w:lang w:val="es-ES"/>
        </w:rPr>
        <w:t xml:space="preserve">     </w:t>
      </w:r>
      <w:r w:rsidR="00ED7C0F" w:rsidRPr="0036027E">
        <w:rPr>
          <w:rFonts w:ascii="Arial" w:hAnsi="Arial" w:cs="Arial"/>
          <w:sz w:val="22"/>
          <w:szCs w:val="22"/>
          <w:lang w:val="es-ES"/>
        </w:rPr>
        <w:t xml:space="preserve"> </w:t>
      </w:r>
      <w:r w:rsidR="00E2690A" w:rsidRPr="0036027E">
        <w:rPr>
          <w:rFonts w:ascii="Arial" w:hAnsi="Arial" w:cs="Arial"/>
          <w:sz w:val="22"/>
          <w:szCs w:val="22"/>
          <w:lang w:val="es-ES"/>
        </w:rPr>
        <w:t>______________________________</w:t>
      </w:r>
      <w:r>
        <w:rPr>
          <w:rFonts w:ascii="Arial" w:hAnsi="Arial" w:cs="Arial"/>
          <w:sz w:val="22"/>
          <w:szCs w:val="22"/>
          <w:lang w:val="es-ES"/>
        </w:rPr>
        <w:t>__</w:t>
      </w:r>
      <w:r w:rsidR="00ED7C0F" w:rsidRPr="0036027E">
        <w:rPr>
          <w:rFonts w:ascii="Arial" w:hAnsi="Arial" w:cs="Arial"/>
          <w:sz w:val="22"/>
          <w:szCs w:val="22"/>
          <w:lang w:val="es-ES"/>
        </w:rPr>
        <w:t xml:space="preserve">             </w:t>
      </w:r>
    </w:p>
    <w:p w14:paraId="5EE724B9" w14:textId="77777777" w:rsidR="00E2690A" w:rsidRPr="0036027E" w:rsidRDefault="001452A6" w:rsidP="00E2690A">
      <w:pPr>
        <w:rPr>
          <w:rFonts w:ascii="Arial" w:hAnsi="Arial" w:cs="Arial"/>
          <w:sz w:val="22"/>
          <w:szCs w:val="22"/>
          <w:lang w:val="es-ES"/>
        </w:rPr>
      </w:pPr>
      <w:r w:rsidRPr="0036027E">
        <w:rPr>
          <w:rFonts w:ascii="Arial" w:hAnsi="Arial" w:cs="Arial"/>
          <w:sz w:val="22"/>
          <w:szCs w:val="22"/>
          <w:lang w:val="es-ES"/>
        </w:rPr>
        <w:t>Firma</w:t>
      </w:r>
      <w:r>
        <w:rPr>
          <w:rFonts w:ascii="Arial" w:hAnsi="Arial" w:cs="Arial"/>
          <w:sz w:val="22"/>
          <w:szCs w:val="22"/>
          <w:lang w:val="es-ES"/>
        </w:rPr>
        <w:t xml:space="preserve"> Oficina</w:t>
      </w:r>
      <w:r w:rsidR="00FC15B2">
        <w:rPr>
          <w:rFonts w:ascii="Arial" w:hAnsi="Arial" w:cs="Arial"/>
          <w:sz w:val="22"/>
          <w:szCs w:val="22"/>
          <w:lang w:val="es-ES"/>
        </w:rPr>
        <w:t xml:space="preserve"> de </w:t>
      </w:r>
      <w:r w:rsidR="00D1735D">
        <w:rPr>
          <w:rFonts w:ascii="Arial" w:hAnsi="Arial" w:cs="Arial"/>
          <w:sz w:val="22"/>
          <w:szCs w:val="22"/>
          <w:lang w:val="es-ES"/>
        </w:rPr>
        <w:t>Control Interno</w:t>
      </w:r>
      <w:r w:rsidR="00FC15B2">
        <w:rPr>
          <w:rFonts w:ascii="Arial" w:hAnsi="Arial" w:cs="Arial"/>
          <w:sz w:val="22"/>
          <w:szCs w:val="22"/>
          <w:lang w:val="es-ES"/>
        </w:rPr>
        <w:t xml:space="preserve">                  </w:t>
      </w:r>
      <w:r>
        <w:rPr>
          <w:rFonts w:ascii="Arial" w:hAnsi="Arial" w:cs="Arial"/>
          <w:sz w:val="22"/>
          <w:szCs w:val="22"/>
          <w:lang w:val="es-ES"/>
        </w:rPr>
        <w:t xml:space="preserve">                  </w:t>
      </w:r>
      <w:r w:rsidR="00D1735D" w:rsidRPr="0036027E">
        <w:rPr>
          <w:rFonts w:ascii="Arial" w:hAnsi="Arial" w:cs="Arial"/>
          <w:sz w:val="22"/>
          <w:szCs w:val="22"/>
          <w:lang w:val="es-ES"/>
        </w:rPr>
        <w:t xml:space="preserve">Firma </w:t>
      </w:r>
      <w:r>
        <w:rPr>
          <w:rFonts w:ascii="Arial" w:hAnsi="Arial" w:cs="Arial"/>
          <w:sz w:val="22"/>
          <w:szCs w:val="22"/>
          <w:lang w:val="es-ES"/>
        </w:rPr>
        <w:t>Dirección</w:t>
      </w:r>
      <w:r w:rsidR="00D1735D">
        <w:rPr>
          <w:rFonts w:ascii="Arial" w:hAnsi="Arial" w:cs="Arial"/>
          <w:sz w:val="22"/>
          <w:szCs w:val="22"/>
          <w:lang w:val="es-ES"/>
        </w:rPr>
        <w:t xml:space="preserve"> de Gestión Corporativa</w:t>
      </w:r>
      <w:r w:rsidR="00D1735D" w:rsidRPr="0036027E">
        <w:rPr>
          <w:rFonts w:ascii="Arial" w:hAnsi="Arial" w:cs="Arial"/>
          <w:sz w:val="22"/>
          <w:szCs w:val="22"/>
          <w:lang w:val="es-ES"/>
        </w:rPr>
        <w:t xml:space="preserve">                                  </w:t>
      </w:r>
    </w:p>
    <w:p w14:paraId="6478B26F" w14:textId="77777777" w:rsidR="00ED7C0F" w:rsidRPr="0036027E" w:rsidRDefault="00D1735D" w:rsidP="00ED7C0F">
      <w:pPr>
        <w:rPr>
          <w:rFonts w:ascii="Arial" w:hAnsi="Arial" w:cs="Arial"/>
          <w:sz w:val="22"/>
          <w:szCs w:val="22"/>
          <w:lang w:val="es-ES"/>
        </w:rPr>
      </w:pPr>
      <w:r w:rsidRPr="0036027E">
        <w:rPr>
          <w:rFonts w:ascii="Arial" w:hAnsi="Arial" w:cs="Arial"/>
          <w:sz w:val="22"/>
          <w:szCs w:val="22"/>
          <w:lang w:val="es-ES"/>
        </w:rPr>
        <w:t xml:space="preserve">Nombre:      </w:t>
      </w:r>
      <w:r>
        <w:rPr>
          <w:rFonts w:ascii="Arial" w:hAnsi="Arial" w:cs="Arial"/>
          <w:sz w:val="22"/>
          <w:szCs w:val="22"/>
          <w:lang w:val="es-ES"/>
        </w:rPr>
        <w:tab/>
      </w:r>
      <w:r>
        <w:rPr>
          <w:rFonts w:ascii="Arial" w:hAnsi="Arial" w:cs="Arial"/>
          <w:sz w:val="22"/>
          <w:szCs w:val="22"/>
          <w:lang w:val="es-ES"/>
        </w:rPr>
        <w:tab/>
      </w:r>
      <w:r>
        <w:rPr>
          <w:rFonts w:ascii="Arial" w:hAnsi="Arial" w:cs="Arial"/>
          <w:sz w:val="22"/>
          <w:szCs w:val="22"/>
          <w:lang w:val="es-ES"/>
        </w:rPr>
        <w:tab/>
      </w:r>
      <w:r>
        <w:rPr>
          <w:rFonts w:ascii="Arial" w:hAnsi="Arial" w:cs="Arial"/>
          <w:sz w:val="22"/>
          <w:szCs w:val="22"/>
          <w:lang w:val="es-ES"/>
        </w:rPr>
        <w:tab/>
      </w:r>
      <w:r>
        <w:rPr>
          <w:rFonts w:ascii="Arial" w:hAnsi="Arial" w:cs="Arial"/>
          <w:sz w:val="22"/>
          <w:szCs w:val="22"/>
          <w:lang w:val="es-ES"/>
        </w:rPr>
        <w:tab/>
        <w:t xml:space="preserve">       </w:t>
      </w:r>
      <w:r>
        <w:rPr>
          <w:rFonts w:ascii="Arial" w:hAnsi="Arial" w:cs="Arial"/>
          <w:sz w:val="22"/>
          <w:szCs w:val="22"/>
          <w:lang w:val="es-ES"/>
        </w:rPr>
        <w:tab/>
        <w:t xml:space="preserve">       </w:t>
      </w:r>
      <w:r w:rsidRPr="0036027E">
        <w:rPr>
          <w:rFonts w:ascii="Arial" w:hAnsi="Arial" w:cs="Arial"/>
          <w:sz w:val="22"/>
          <w:szCs w:val="22"/>
          <w:lang w:val="es-ES"/>
        </w:rPr>
        <w:t xml:space="preserve">Nombre:                                                                            </w:t>
      </w:r>
    </w:p>
    <w:p w14:paraId="185AD5DB" w14:textId="43A81B2F" w:rsidR="0072323C" w:rsidRPr="00365730" w:rsidRDefault="00D1735D" w:rsidP="00365730">
      <w:pPr>
        <w:rPr>
          <w:rFonts w:ascii="Arial" w:hAnsi="Arial" w:cs="Arial"/>
          <w:sz w:val="22"/>
          <w:szCs w:val="22"/>
          <w:lang w:val="es-ES"/>
        </w:rPr>
      </w:pPr>
      <w:r w:rsidRPr="0036027E">
        <w:rPr>
          <w:rFonts w:ascii="Arial" w:hAnsi="Arial" w:cs="Arial"/>
          <w:sz w:val="22"/>
          <w:szCs w:val="22"/>
          <w:lang w:val="es-ES"/>
        </w:rPr>
        <w:t xml:space="preserve">C.C.          </w:t>
      </w:r>
      <w:r>
        <w:rPr>
          <w:rFonts w:ascii="Arial" w:hAnsi="Arial" w:cs="Arial"/>
          <w:sz w:val="22"/>
          <w:szCs w:val="22"/>
          <w:lang w:val="es-ES"/>
        </w:rPr>
        <w:tab/>
      </w:r>
      <w:r>
        <w:rPr>
          <w:rFonts w:ascii="Arial" w:hAnsi="Arial" w:cs="Arial"/>
          <w:sz w:val="22"/>
          <w:szCs w:val="22"/>
          <w:lang w:val="es-ES"/>
        </w:rPr>
        <w:tab/>
      </w:r>
      <w:r>
        <w:rPr>
          <w:rFonts w:ascii="Arial" w:hAnsi="Arial" w:cs="Arial"/>
          <w:sz w:val="22"/>
          <w:szCs w:val="22"/>
          <w:lang w:val="es-ES"/>
        </w:rPr>
        <w:tab/>
      </w:r>
      <w:r>
        <w:rPr>
          <w:rFonts w:ascii="Arial" w:hAnsi="Arial" w:cs="Arial"/>
          <w:sz w:val="22"/>
          <w:szCs w:val="22"/>
          <w:lang w:val="es-ES"/>
        </w:rPr>
        <w:tab/>
      </w:r>
      <w:r>
        <w:rPr>
          <w:rFonts w:ascii="Arial" w:hAnsi="Arial" w:cs="Arial"/>
          <w:sz w:val="22"/>
          <w:szCs w:val="22"/>
          <w:lang w:val="es-ES"/>
        </w:rPr>
        <w:tab/>
        <w:t xml:space="preserve">     </w:t>
      </w:r>
      <w:r>
        <w:rPr>
          <w:rFonts w:ascii="Arial" w:hAnsi="Arial" w:cs="Arial"/>
          <w:sz w:val="22"/>
          <w:szCs w:val="22"/>
          <w:lang w:val="es-ES"/>
        </w:rPr>
        <w:tab/>
        <w:t xml:space="preserve">       </w:t>
      </w:r>
      <w:r w:rsidRPr="0036027E">
        <w:rPr>
          <w:rFonts w:ascii="Arial" w:hAnsi="Arial" w:cs="Arial"/>
          <w:sz w:val="22"/>
          <w:szCs w:val="22"/>
          <w:lang w:val="es-ES"/>
        </w:rPr>
        <w:t xml:space="preserve">C.C                                                   </w:t>
      </w:r>
      <w:r w:rsidR="007823A2">
        <w:rPr>
          <w:rFonts w:ascii="Arial" w:hAnsi="Arial" w:cs="Arial"/>
          <w:sz w:val="22"/>
          <w:szCs w:val="22"/>
          <w:lang w:val="es-ES"/>
        </w:rPr>
        <w:t xml:space="preserve">                           </w:t>
      </w:r>
    </w:p>
    <w:sectPr w:rsidR="0072323C" w:rsidRPr="00365730" w:rsidSect="009E11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 w:code="1"/>
      <w:pgMar w:top="2410" w:right="1134" w:bottom="1701" w:left="1134" w:header="283" w:footer="28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B1F893" w14:textId="77777777" w:rsidR="00340C3B" w:rsidRDefault="00340C3B">
      <w:r>
        <w:separator/>
      </w:r>
    </w:p>
  </w:endnote>
  <w:endnote w:type="continuationSeparator" w:id="0">
    <w:p w14:paraId="003D002F" w14:textId="77777777" w:rsidR="00340C3B" w:rsidRDefault="00340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 BT">
    <w:altName w:val="Century Gothic"/>
    <w:charset w:val="00"/>
    <w:family w:val="swiss"/>
    <w:pitch w:val="variable"/>
    <w:sig w:usb0="800000AF" w:usb1="1000204A" w:usb2="00000000" w:usb3="00000000" w:csb0="000000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F0C950" w14:textId="77777777" w:rsidR="00D51B98" w:rsidRDefault="00D51B9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76F8D3" w14:textId="77777777" w:rsidR="00D51B98" w:rsidRDefault="00D51B98" w:rsidP="00D51B98">
    <w:pPr>
      <w:pStyle w:val="Piedepgina"/>
      <w:ind w:left="-240" w:firstLine="240"/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noProof/>
        <w:sz w:val="18"/>
        <w:szCs w:val="18"/>
        <w:lang w:val="es-CO" w:eastAsia="es-CO"/>
      </w:rPr>
      <w:drawing>
        <wp:inline distT="0" distB="0" distL="0" distR="0" wp14:anchorId="5CAED7B2" wp14:editId="5722ED07">
          <wp:extent cx="3599695" cy="899162"/>
          <wp:effectExtent l="0" t="0" r="127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99695" cy="8991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942CC62" w14:textId="77777777" w:rsidR="00D51B98" w:rsidRDefault="00D51B98" w:rsidP="00D51B98">
    <w:pPr>
      <w:pStyle w:val="Piedepgina"/>
      <w:ind w:left="-240" w:firstLine="240"/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>CLASIFICACIÓN DE LA INFORMACIÓN: PÚBLICA CLASIFICADA</w:t>
    </w:r>
  </w:p>
  <w:p w14:paraId="27CFCBB4" w14:textId="77777777" w:rsidR="00D51B98" w:rsidRDefault="00D51B98" w:rsidP="00D51B98">
    <w:pPr>
      <w:pStyle w:val="Piedepgina"/>
      <w:ind w:left="-240" w:firstLine="240"/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 xml:space="preserve">2311300-FT-040 Versión 01 </w:t>
    </w:r>
  </w:p>
  <w:p w14:paraId="28EC6A96" w14:textId="72A7BB77" w:rsidR="00930DF7" w:rsidRPr="009E11D4" w:rsidRDefault="00930DF7" w:rsidP="00D51B98">
    <w:pPr>
      <w:pStyle w:val="Piedepgina"/>
      <w:ind w:left="-240" w:firstLine="240"/>
      <w:jc w:val="center"/>
      <w:rPr>
        <w:rFonts w:ascii="Arial" w:hAnsi="Arial" w:cs="Arial"/>
        <w:b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2A58E3" w14:textId="77777777" w:rsidR="00C211E8" w:rsidRDefault="00C211E8" w:rsidP="0088737A">
    <w:pPr>
      <w:jc w:val="center"/>
    </w:pPr>
  </w:p>
  <w:tbl>
    <w:tblPr>
      <w:tblStyle w:val="Tablaconcuadrcula"/>
      <w:tblW w:w="1039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72"/>
      <w:gridCol w:w="3776"/>
      <w:gridCol w:w="3248"/>
    </w:tblGrid>
    <w:tr w:rsidR="0007570D" w14:paraId="0AAED074" w14:textId="77777777" w:rsidTr="0007570D">
      <w:trPr>
        <w:trHeight w:val="287"/>
        <w:jc w:val="center"/>
      </w:trPr>
      <w:tc>
        <w:tcPr>
          <w:tcW w:w="3372" w:type="dxa"/>
          <w:vAlign w:val="bottom"/>
        </w:tcPr>
        <w:p w14:paraId="4FA0A8F9" w14:textId="77777777" w:rsidR="0007570D" w:rsidRDefault="0007570D">
          <w:r w:rsidRPr="00414608">
            <w:t>PS01-FO116-V</w:t>
          </w:r>
          <w:r>
            <w:t>5</w:t>
          </w:r>
        </w:p>
      </w:tc>
      <w:tc>
        <w:tcPr>
          <w:tcW w:w="3776" w:type="dxa"/>
          <w:vAlign w:val="bottom"/>
        </w:tcPr>
        <w:p w14:paraId="617F2E40" w14:textId="77777777" w:rsidR="0007570D" w:rsidRDefault="0007570D" w:rsidP="0007570D">
          <w:pPr>
            <w:jc w:val="center"/>
          </w:pPr>
          <w:r>
            <w:rPr>
              <w:noProof/>
              <w:lang w:val="es-CO" w:eastAsia="es-CO"/>
            </w:rPr>
            <w:drawing>
              <wp:inline distT="0" distB="0" distL="0" distR="0" wp14:anchorId="66D42D1B" wp14:editId="74D357F8">
                <wp:extent cx="1641600" cy="590400"/>
                <wp:effectExtent l="0" t="0" r="0" b="635"/>
                <wp:docPr id="12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xce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1600" cy="59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48" w:type="dxa"/>
          <w:vAlign w:val="bottom"/>
        </w:tcPr>
        <w:p w14:paraId="671E2643" w14:textId="77777777" w:rsidR="0007570D" w:rsidRDefault="0007570D">
          <w:pPr>
            <w:jc w:val="right"/>
          </w:pPr>
          <w:r w:rsidRPr="00414608">
            <w:rPr>
              <w:lang w:val="es-ES"/>
            </w:rPr>
            <w:t xml:space="preserve">Página </w:t>
          </w:r>
          <w:r w:rsidR="00550A7A" w:rsidRPr="00414608">
            <w:rPr>
              <w:lang w:val="es-ES"/>
            </w:rPr>
            <w:fldChar w:fldCharType="begin"/>
          </w:r>
          <w:r w:rsidRPr="00414608">
            <w:rPr>
              <w:lang w:val="es-ES"/>
            </w:rPr>
            <w:instrText xml:space="preserve"> PAGE </w:instrText>
          </w:r>
          <w:r w:rsidR="00550A7A" w:rsidRPr="00414608">
            <w:rPr>
              <w:lang w:val="es-ES"/>
            </w:rPr>
            <w:fldChar w:fldCharType="separate"/>
          </w:r>
          <w:r w:rsidR="00930DF7">
            <w:rPr>
              <w:noProof/>
              <w:lang w:val="es-ES"/>
            </w:rPr>
            <w:t>1</w:t>
          </w:r>
          <w:r w:rsidR="00550A7A" w:rsidRPr="00414608">
            <w:rPr>
              <w:lang w:val="es-ES"/>
            </w:rPr>
            <w:fldChar w:fldCharType="end"/>
          </w:r>
          <w:r w:rsidRPr="00414608">
            <w:rPr>
              <w:lang w:val="es-ES"/>
            </w:rPr>
            <w:t xml:space="preserve"> de </w:t>
          </w:r>
          <w:r w:rsidR="00550A7A" w:rsidRPr="00414608">
            <w:rPr>
              <w:lang w:val="es-ES"/>
            </w:rPr>
            <w:fldChar w:fldCharType="begin"/>
          </w:r>
          <w:r w:rsidRPr="00414608">
            <w:rPr>
              <w:lang w:val="es-ES"/>
            </w:rPr>
            <w:instrText xml:space="preserve"> NUMPAGES  </w:instrText>
          </w:r>
          <w:r w:rsidR="00550A7A" w:rsidRPr="00414608">
            <w:rPr>
              <w:lang w:val="es-ES"/>
            </w:rPr>
            <w:fldChar w:fldCharType="separate"/>
          </w:r>
          <w:r w:rsidR="001452A6">
            <w:rPr>
              <w:noProof/>
              <w:lang w:val="es-ES"/>
            </w:rPr>
            <w:t>1</w:t>
          </w:r>
          <w:r w:rsidR="00550A7A" w:rsidRPr="00414608">
            <w:rPr>
              <w:lang w:val="es-ES"/>
            </w:rPr>
            <w:fldChar w:fldCharType="end"/>
          </w:r>
        </w:p>
      </w:tc>
    </w:tr>
  </w:tbl>
  <w:p w14:paraId="6F7FAC22" w14:textId="77777777" w:rsidR="0007570D" w:rsidRDefault="0007570D" w:rsidP="005F7DA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8EC98B" w14:textId="77777777" w:rsidR="00340C3B" w:rsidRDefault="00340C3B">
      <w:r>
        <w:separator/>
      </w:r>
    </w:p>
  </w:footnote>
  <w:footnote w:type="continuationSeparator" w:id="0">
    <w:p w14:paraId="70741E5E" w14:textId="77777777" w:rsidR="00340C3B" w:rsidRDefault="00340C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30B934" w14:textId="06B67B33" w:rsidR="000B0316" w:rsidRDefault="000B031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4D0BB2" w14:textId="030F5C40" w:rsidR="009716F6" w:rsidRDefault="005D5610" w:rsidP="00196ABE">
    <w:pPr>
      <w:jc w:val="center"/>
      <w:rPr>
        <w:rFonts w:ascii="Arial" w:hAnsi="Arial" w:cs="Arial"/>
        <w:b/>
        <w:sz w:val="24"/>
        <w:szCs w:val="24"/>
      </w:rPr>
    </w:pPr>
    <w:r w:rsidRPr="005D5610">
      <w:rPr>
        <w:rFonts w:ascii="Arial" w:hAnsi="Arial" w:cs="Arial"/>
        <w:b/>
        <w:noProof/>
        <w:sz w:val="24"/>
        <w:szCs w:val="24"/>
        <w:lang w:val="es-CO" w:eastAsia="es-CO"/>
      </w:rPr>
      <w:drawing>
        <wp:inline distT="0" distB="0" distL="0" distR="0" wp14:anchorId="453B0933" wp14:editId="04DCB1B0">
          <wp:extent cx="2418750" cy="900000"/>
          <wp:effectExtent l="0" t="0" r="635" b="0"/>
          <wp:docPr id="1" name="Imagen 1" descr="G:\Unidades compartidas\Documentos SIG\2020\Logos\logo marca entid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Unidades compartidas\Documentos SIG\2020\Logos\logo marca entid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8750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0C66450" w14:textId="77777777" w:rsidR="005D5610" w:rsidRDefault="005D5610" w:rsidP="00196ABE">
    <w:pPr>
      <w:jc w:val="center"/>
      <w:rPr>
        <w:rFonts w:ascii="Arial" w:hAnsi="Arial" w:cs="Arial"/>
        <w:b/>
        <w:sz w:val="24"/>
        <w:szCs w:val="24"/>
      </w:rPr>
    </w:pPr>
  </w:p>
  <w:p w14:paraId="560310D3" w14:textId="77777777" w:rsidR="0036027E" w:rsidRPr="0036027E" w:rsidRDefault="00196ABE" w:rsidP="00196ABE">
    <w:pPr>
      <w:jc w:val="cent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ELECCIÓN DE</w:t>
    </w:r>
    <w:r w:rsidR="0036027E" w:rsidRPr="0036027E">
      <w:rPr>
        <w:rFonts w:ascii="Arial" w:hAnsi="Arial" w:cs="Arial"/>
        <w:b/>
        <w:sz w:val="24"/>
        <w:szCs w:val="24"/>
      </w:rPr>
      <w:t xml:space="preserve"> REPRESENTANTES AL</w:t>
    </w:r>
    <w:r>
      <w:rPr>
        <w:rFonts w:ascii="Arial" w:hAnsi="Arial" w:cs="Arial"/>
        <w:b/>
        <w:sz w:val="24"/>
        <w:szCs w:val="24"/>
      </w:rPr>
      <w:t xml:space="preserve"> </w:t>
    </w:r>
    <w:r w:rsidRPr="0036027E">
      <w:rPr>
        <w:rFonts w:ascii="Arial" w:hAnsi="Arial" w:cs="Arial"/>
        <w:b/>
        <w:sz w:val="24"/>
        <w:szCs w:val="24"/>
      </w:rPr>
      <w:t>COMITÉ PARITARIO</w:t>
    </w:r>
    <w:r w:rsidR="0036027E" w:rsidRPr="0036027E">
      <w:rPr>
        <w:rFonts w:ascii="Arial" w:hAnsi="Arial" w:cs="Arial"/>
        <w:b/>
        <w:sz w:val="24"/>
        <w:szCs w:val="24"/>
      </w:rPr>
      <w:t xml:space="preserve"> DE SEGURIDAD</w:t>
    </w:r>
  </w:p>
  <w:p w14:paraId="4EA95E99" w14:textId="77777777" w:rsidR="0036027E" w:rsidRPr="0036027E" w:rsidRDefault="00196ABE" w:rsidP="007823A2">
    <w:pPr>
      <w:jc w:val="cent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Y</w:t>
    </w:r>
    <w:r w:rsidR="0036027E" w:rsidRPr="0036027E">
      <w:rPr>
        <w:rFonts w:ascii="Arial" w:hAnsi="Arial" w:cs="Arial"/>
        <w:b/>
        <w:sz w:val="24"/>
        <w:szCs w:val="24"/>
      </w:rPr>
      <w:t xml:space="preserve"> SALUD EN EL TRABAJO</w:t>
    </w:r>
    <w:r>
      <w:rPr>
        <w:rFonts w:ascii="Arial" w:hAnsi="Arial" w:cs="Arial"/>
        <w:b/>
        <w:sz w:val="24"/>
        <w:szCs w:val="24"/>
      </w:rPr>
      <w:t xml:space="preserve"> O COMITÉ DE CONVIVENCIA LABORAL</w:t>
    </w:r>
  </w:p>
  <w:p w14:paraId="529EE0C2" w14:textId="77777777" w:rsidR="0036027E" w:rsidRPr="0036027E" w:rsidRDefault="0036027E" w:rsidP="007823A2">
    <w:pPr>
      <w:tabs>
        <w:tab w:val="left" w:pos="8925"/>
      </w:tabs>
      <w:jc w:val="both"/>
      <w:rPr>
        <w:rFonts w:ascii="Arial" w:hAnsi="Arial" w:cs="Arial"/>
        <w:b/>
        <w:sz w:val="24"/>
        <w:szCs w:val="24"/>
      </w:rPr>
    </w:pPr>
  </w:p>
  <w:p w14:paraId="34214FC3" w14:textId="77777777" w:rsidR="0036027E" w:rsidRPr="0036027E" w:rsidRDefault="0036027E" w:rsidP="007823A2">
    <w:pPr>
      <w:jc w:val="center"/>
      <w:rPr>
        <w:rFonts w:ascii="Arial" w:hAnsi="Arial" w:cs="Arial"/>
        <w:b/>
        <w:sz w:val="24"/>
        <w:szCs w:val="24"/>
      </w:rPr>
    </w:pPr>
    <w:r w:rsidRPr="0036027E">
      <w:rPr>
        <w:rFonts w:ascii="Arial" w:hAnsi="Arial" w:cs="Arial"/>
        <w:b/>
        <w:sz w:val="24"/>
        <w:szCs w:val="24"/>
      </w:rPr>
      <w:t>ACTA DE APERTURA</w:t>
    </w:r>
    <w:r w:rsidR="00D1735D">
      <w:rPr>
        <w:rFonts w:ascii="Arial" w:hAnsi="Arial" w:cs="Arial"/>
        <w:b/>
        <w:sz w:val="24"/>
        <w:szCs w:val="24"/>
      </w:rPr>
      <w:t xml:space="preserve"> DE VOTACIONES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EF8794" w14:textId="2D30F9F8" w:rsidR="00B815B9" w:rsidRPr="00281195" w:rsidRDefault="00FA2A33" w:rsidP="00281195">
    <w:pPr>
      <w:pStyle w:val="Encabezado"/>
    </w:pPr>
    <w:r>
      <w:rPr>
        <w:noProof/>
        <w:lang w:val="es-CO" w:eastAsia="es-CO"/>
      </w:rPr>
      <w:drawing>
        <wp:inline distT="0" distB="0" distL="0" distR="0" wp14:anchorId="4B3E8C95" wp14:editId="39A4155C">
          <wp:extent cx="894080" cy="863600"/>
          <wp:effectExtent l="19050" t="0" r="1270" b="0"/>
          <wp:docPr id="11" name="1 Imagen" descr="logo_habitat_bn chiqu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abitat_bn chiqui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408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2C82"/>
    <w:multiLevelType w:val="hybridMultilevel"/>
    <w:tmpl w:val="719A9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16FA8"/>
    <w:multiLevelType w:val="hybridMultilevel"/>
    <w:tmpl w:val="068A2A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006E9A"/>
    <w:multiLevelType w:val="hybridMultilevel"/>
    <w:tmpl w:val="75245E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1339F8"/>
    <w:multiLevelType w:val="hybridMultilevel"/>
    <w:tmpl w:val="18B89630"/>
    <w:lvl w:ilvl="0" w:tplc="5FB04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833D6E"/>
    <w:multiLevelType w:val="hybridMultilevel"/>
    <w:tmpl w:val="C1D834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C445C5"/>
    <w:multiLevelType w:val="hybridMultilevel"/>
    <w:tmpl w:val="3A2612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02531A"/>
    <w:multiLevelType w:val="hybridMultilevel"/>
    <w:tmpl w:val="6F66F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62060"/>
    <w:multiLevelType w:val="hybridMultilevel"/>
    <w:tmpl w:val="8404F666"/>
    <w:lvl w:ilvl="0" w:tplc="97DC63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B2483C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E4CF6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6D227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B24BB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BC692B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CD2C7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90810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5C0070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241342A"/>
    <w:multiLevelType w:val="hybridMultilevel"/>
    <w:tmpl w:val="5E1E3EFA"/>
    <w:lvl w:ilvl="0" w:tplc="914EE4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99A3D4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905F6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50E40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DCF7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81A2AE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E6A7B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82D0F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A38F43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9E5A88"/>
    <w:multiLevelType w:val="hybridMultilevel"/>
    <w:tmpl w:val="9E6413D4"/>
    <w:lvl w:ilvl="0" w:tplc="3716A1B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A1032D6"/>
    <w:multiLevelType w:val="multilevel"/>
    <w:tmpl w:val="48EA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33EC9"/>
    <w:multiLevelType w:val="hybridMultilevel"/>
    <w:tmpl w:val="F26CA56C"/>
    <w:lvl w:ilvl="0" w:tplc="3894085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2DEE7D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8D2778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7E55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20351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2044B1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55CE3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5A11C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F3AB10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7355A1"/>
    <w:multiLevelType w:val="hybridMultilevel"/>
    <w:tmpl w:val="1D8E1566"/>
    <w:lvl w:ilvl="0" w:tplc="0C0A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3" w15:restartNumberingAfterBreak="0">
    <w:nsid w:val="540F15AA"/>
    <w:multiLevelType w:val="hybridMultilevel"/>
    <w:tmpl w:val="BED0C6A0"/>
    <w:lvl w:ilvl="0" w:tplc="15F851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AD8B97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D12DEC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9900F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0C93C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1608A9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AE028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966DC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790903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5D81032"/>
    <w:multiLevelType w:val="hybridMultilevel"/>
    <w:tmpl w:val="257449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8C12138"/>
    <w:multiLevelType w:val="hybridMultilevel"/>
    <w:tmpl w:val="5672D87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96702BD"/>
    <w:multiLevelType w:val="hybridMultilevel"/>
    <w:tmpl w:val="D91CAC5A"/>
    <w:lvl w:ilvl="0" w:tplc="06540AD4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A7B5750"/>
    <w:multiLevelType w:val="hybridMultilevel"/>
    <w:tmpl w:val="A72AA906"/>
    <w:lvl w:ilvl="0" w:tplc="CAF4755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862F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68A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EE4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24DD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AA7F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F84D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B0A0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9479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E10FD9"/>
    <w:multiLevelType w:val="hybridMultilevel"/>
    <w:tmpl w:val="4F76B356"/>
    <w:lvl w:ilvl="0" w:tplc="6B0E65AE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ECA243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9EC82E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95EB3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0076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0CEA59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93AD5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64873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19CC60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19C362D"/>
    <w:multiLevelType w:val="hybridMultilevel"/>
    <w:tmpl w:val="460A47B8"/>
    <w:lvl w:ilvl="0" w:tplc="4392C13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C826DD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21E03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789A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DCC1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2C267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F8E7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F2E3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43E71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034C45"/>
    <w:multiLevelType w:val="hybridMultilevel"/>
    <w:tmpl w:val="0F2A3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7E6FBC"/>
    <w:multiLevelType w:val="hybridMultilevel"/>
    <w:tmpl w:val="8E0E2ED6"/>
    <w:lvl w:ilvl="0" w:tplc="48AEC5A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F998EF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D649D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74BB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6204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F263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46C5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122B1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94EC4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21"/>
  </w:num>
  <w:num w:numId="4">
    <w:abstractNumId w:val="13"/>
  </w:num>
  <w:num w:numId="5">
    <w:abstractNumId w:val="7"/>
  </w:num>
  <w:num w:numId="6">
    <w:abstractNumId w:val="8"/>
  </w:num>
  <w:num w:numId="7">
    <w:abstractNumId w:val="18"/>
  </w:num>
  <w:num w:numId="8">
    <w:abstractNumId w:val="2"/>
  </w:num>
  <w:num w:numId="9">
    <w:abstractNumId w:val="1"/>
  </w:num>
  <w:num w:numId="10">
    <w:abstractNumId w:val="5"/>
  </w:num>
  <w:num w:numId="11">
    <w:abstractNumId w:val="6"/>
  </w:num>
  <w:num w:numId="12">
    <w:abstractNumId w:val="12"/>
  </w:num>
  <w:num w:numId="13">
    <w:abstractNumId w:val="10"/>
  </w:num>
  <w:num w:numId="14">
    <w:abstractNumId w:val="15"/>
  </w:num>
  <w:num w:numId="15">
    <w:abstractNumId w:val="17"/>
  </w:num>
  <w:num w:numId="16">
    <w:abstractNumId w:val="16"/>
  </w:num>
  <w:num w:numId="17">
    <w:abstractNumId w:val="4"/>
  </w:num>
  <w:num w:numId="18">
    <w:abstractNumId w:val="9"/>
  </w:num>
  <w:num w:numId="19">
    <w:abstractNumId w:val="20"/>
  </w:num>
  <w:num w:numId="20">
    <w:abstractNumId w:val="0"/>
  </w:num>
  <w:num w:numId="21">
    <w:abstractNumId w:val="3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attachedTemplate r:id="rId1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00B"/>
    <w:rsid w:val="000120C3"/>
    <w:rsid w:val="000152BA"/>
    <w:rsid w:val="00027A69"/>
    <w:rsid w:val="00034E32"/>
    <w:rsid w:val="000421AA"/>
    <w:rsid w:val="00046257"/>
    <w:rsid w:val="00046B2A"/>
    <w:rsid w:val="00061B83"/>
    <w:rsid w:val="00066BD5"/>
    <w:rsid w:val="00067B3A"/>
    <w:rsid w:val="00067BD4"/>
    <w:rsid w:val="0007570D"/>
    <w:rsid w:val="0008042E"/>
    <w:rsid w:val="00095066"/>
    <w:rsid w:val="000A3674"/>
    <w:rsid w:val="000B0316"/>
    <w:rsid w:val="000B07E4"/>
    <w:rsid w:val="000D009A"/>
    <w:rsid w:val="000E017E"/>
    <w:rsid w:val="000F30E2"/>
    <w:rsid w:val="00100F54"/>
    <w:rsid w:val="001030F2"/>
    <w:rsid w:val="0011200B"/>
    <w:rsid w:val="001272A6"/>
    <w:rsid w:val="001452A6"/>
    <w:rsid w:val="001648D5"/>
    <w:rsid w:val="00190C0C"/>
    <w:rsid w:val="001961CC"/>
    <w:rsid w:val="00196ABE"/>
    <w:rsid w:val="001A5BE5"/>
    <w:rsid w:val="001B41E1"/>
    <w:rsid w:val="001C6ADA"/>
    <w:rsid w:val="001D2949"/>
    <w:rsid w:val="001E1D05"/>
    <w:rsid w:val="00237B0A"/>
    <w:rsid w:val="00242E16"/>
    <w:rsid w:val="00244A55"/>
    <w:rsid w:val="00255FEE"/>
    <w:rsid w:val="00281195"/>
    <w:rsid w:val="002872B9"/>
    <w:rsid w:val="002A1559"/>
    <w:rsid w:val="002C519D"/>
    <w:rsid w:val="002C5388"/>
    <w:rsid w:val="002F22D3"/>
    <w:rsid w:val="0030461D"/>
    <w:rsid w:val="003104DD"/>
    <w:rsid w:val="00325DA0"/>
    <w:rsid w:val="00331D0A"/>
    <w:rsid w:val="00340C3B"/>
    <w:rsid w:val="0036027E"/>
    <w:rsid w:val="00365730"/>
    <w:rsid w:val="00376543"/>
    <w:rsid w:val="003A21CC"/>
    <w:rsid w:val="003C792E"/>
    <w:rsid w:val="003F31AF"/>
    <w:rsid w:val="003F4B99"/>
    <w:rsid w:val="003F561F"/>
    <w:rsid w:val="00410C00"/>
    <w:rsid w:val="00414608"/>
    <w:rsid w:val="004239CA"/>
    <w:rsid w:val="00426E77"/>
    <w:rsid w:val="00436DF2"/>
    <w:rsid w:val="0045516F"/>
    <w:rsid w:val="004612AB"/>
    <w:rsid w:val="004639FF"/>
    <w:rsid w:val="004642DD"/>
    <w:rsid w:val="00465A15"/>
    <w:rsid w:val="00472BD4"/>
    <w:rsid w:val="00475325"/>
    <w:rsid w:val="0047718D"/>
    <w:rsid w:val="004862D2"/>
    <w:rsid w:val="004B1F98"/>
    <w:rsid w:val="004D7448"/>
    <w:rsid w:val="00500FF1"/>
    <w:rsid w:val="0051057D"/>
    <w:rsid w:val="00511C51"/>
    <w:rsid w:val="0051300D"/>
    <w:rsid w:val="005362B8"/>
    <w:rsid w:val="00550A7A"/>
    <w:rsid w:val="005673A4"/>
    <w:rsid w:val="005679C1"/>
    <w:rsid w:val="00576CBA"/>
    <w:rsid w:val="005909F5"/>
    <w:rsid w:val="005A002F"/>
    <w:rsid w:val="005D5610"/>
    <w:rsid w:val="005E1453"/>
    <w:rsid w:val="005E43DA"/>
    <w:rsid w:val="005F7DAE"/>
    <w:rsid w:val="00605AF2"/>
    <w:rsid w:val="00611A11"/>
    <w:rsid w:val="00637F88"/>
    <w:rsid w:val="006629DE"/>
    <w:rsid w:val="00676FB3"/>
    <w:rsid w:val="00677F2D"/>
    <w:rsid w:val="006A3727"/>
    <w:rsid w:val="006A4496"/>
    <w:rsid w:val="006B1E75"/>
    <w:rsid w:val="006C609E"/>
    <w:rsid w:val="006D00DD"/>
    <w:rsid w:val="006E21B3"/>
    <w:rsid w:val="006E7D14"/>
    <w:rsid w:val="00710629"/>
    <w:rsid w:val="007214F6"/>
    <w:rsid w:val="0072323C"/>
    <w:rsid w:val="00731C8A"/>
    <w:rsid w:val="007320B5"/>
    <w:rsid w:val="007433FC"/>
    <w:rsid w:val="00743F87"/>
    <w:rsid w:val="0075326C"/>
    <w:rsid w:val="00755F8B"/>
    <w:rsid w:val="0075650A"/>
    <w:rsid w:val="007604E8"/>
    <w:rsid w:val="00760EBE"/>
    <w:rsid w:val="007614E9"/>
    <w:rsid w:val="007626B4"/>
    <w:rsid w:val="00770EE3"/>
    <w:rsid w:val="007823A2"/>
    <w:rsid w:val="00783FD4"/>
    <w:rsid w:val="007A0FA1"/>
    <w:rsid w:val="007C2F51"/>
    <w:rsid w:val="007D78DD"/>
    <w:rsid w:val="007E040D"/>
    <w:rsid w:val="007E3B39"/>
    <w:rsid w:val="007F06CD"/>
    <w:rsid w:val="0081755C"/>
    <w:rsid w:val="00817AC5"/>
    <w:rsid w:val="00827E1F"/>
    <w:rsid w:val="008369BB"/>
    <w:rsid w:val="0085391C"/>
    <w:rsid w:val="008548D6"/>
    <w:rsid w:val="0085495D"/>
    <w:rsid w:val="008734CA"/>
    <w:rsid w:val="00886B12"/>
    <w:rsid w:val="0088737A"/>
    <w:rsid w:val="00887701"/>
    <w:rsid w:val="00893986"/>
    <w:rsid w:val="008A0A0B"/>
    <w:rsid w:val="008B1BAC"/>
    <w:rsid w:val="008B585B"/>
    <w:rsid w:val="008C7680"/>
    <w:rsid w:val="008D1D4A"/>
    <w:rsid w:val="008F7E0E"/>
    <w:rsid w:val="009012D1"/>
    <w:rsid w:val="00901817"/>
    <w:rsid w:val="0091003F"/>
    <w:rsid w:val="00915A02"/>
    <w:rsid w:val="0092778A"/>
    <w:rsid w:val="00930DF7"/>
    <w:rsid w:val="009326BA"/>
    <w:rsid w:val="009457BA"/>
    <w:rsid w:val="00956971"/>
    <w:rsid w:val="009615B4"/>
    <w:rsid w:val="00965E5A"/>
    <w:rsid w:val="00965FD4"/>
    <w:rsid w:val="00966555"/>
    <w:rsid w:val="009716F6"/>
    <w:rsid w:val="009944C6"/>
    <w:rsid w:val="009A2A2E"/>
    <w:rsid w:val="009C2067"/>
    <w:rsid w:val="009C49A4"/>
    <w:rsid w:val="009D2900"/>
    <w:rsid w:val="009E0C31"/>
    <w:rsid w:val="009E11D4"/>
    <w:rsid w:val="009F0BD2"/>
    <w:rsid w:val="009F21D1"/>
    <w:rsid w:val="00A11BBB"/>
    <w:rsid w:val="00A16E52"/>
    <w:rsid w:val="00A20E4B"/>
    <w:rsid w:val="00A2143A"/>
    <w:rsid w:val="00A36050"/>
    <w:rsid w:val="00A4160D"/>
    <w:rsid w:val="00A4400D"/>
    <w:rsid w:val="00A7660D"/>
    <w:rsid w:val="00A85186"/>
    <w:rsid w:val="00A92200"/>
    <w:rsid w:val="00A925B1"/>
    <w:rsid w:val="00A942E8"/>
    <w:rsid w:val="00AB323D"/>
    <w:rsid w:val="00AC363B"/>
    <w:rsid w:val="00AC6CD2"/>
    <w:rsid w:val="00AD6AAD"/>
    <w:rsid w:val="00AD6E00"/>
    <w:rsid w:val="00AE5130"/>
    <w:rsid w:val="00AF4B7D"/>
    <w:rsid w:val="00B017B5"/>
    <w:rsid w:val="00B1365A"/>
    <w:rsid w:val="00B32D2A"/>
    <w:rsid w:val="00B43EA9"/>
    <w:rsid w:val="00B47323"/>
    <w:rsid w:val="00B56A12"/>
    <w:rsid w:val="00B815B9"/>
    <w:rsid w:val="00B8252E"/>
    <w:rsid w:val="00B9710B"/>
    <w:rsid w:val="00BA7F96"/>
    <w:rsid w:val="00BB0387"/>
    <w:rsid w:val="00BC2EDD"/>
    <w:rsid w:val="00BD1B7E"/>
    <w:rsid w:val="00BD3983"/>
    <w:rsid w:val="00BE4874"/>
    <w:rsid w:val="00BE7B52"/>
    <w:rsid w:val="00BF4530"/>
    <w:rsid w:val="00C204F6"/>
    <w:rsid w:val="00C211E8"/>
    <w:rsid w:val="00C34436"/>
    <w:rsid w:val="00C575C2"/>
    <w:rsid w:val="00C9184A"/>
    <w:rsid w:val="00CB7D28"/>
    <w:rsid w:val="00D1735D"/>
    <w:rsid w:val="00D51300"/>
    <w:rsid w:val="00D51B98"/>
    <w:rsid w:val="00D824F8"/>
    <w:rsid w:val="00D825F6"/>
    <w:rsid w:val="00D8513E"/>
    <w:rsid w:val="00D879E3"/>
    <w:rsid w:val="00DC1858"/>
    <w:rsid w:val="00DC57C4"/>
    <w:rsid w:val="00DE0D54"/>
    <w:rsid w:val="00DE49FD"/>
    <w:rsid w:val="00DE718E"/>
    <w:rsid w:val="00DF6FA7"/>
    <w:rsid w:val="00E03162"/>
    <w:rsid w:val="00E05134"/>
    <w:rsid w:val="00E210DD"/>
    <w:rsid w:val="00E25EDD"/>
    <w:rsid w:val="00E2690A"/>
    <w:rsid w:val="00E47D31"/>
    <w:rsid w:val="00E51AC1"/>
    <w:rsid w:val="00E553B6"/>
    <w:rsid w:val="00E63DF5"/>
    <w:rsid w:val="00E659EF"/>
    <w:rsid w:val="00E74433"/>
    <w:rsid w:val="00E85771"/>
    <w:rsid w:val="00E9095A"/>
    <w:rsid w:val="00E91C18"/>
    <w:rsid w:val="00EB3C32"/>
    <w:rsid w:val="00EB3F20"/>
    <w:rsid w:val="00ED15B7"/>
    <w:rsid w:val="00ED381A"/>
    <w:rsid w:val="00ED4401"/>
    <w:rsid w:val="00ED6D4F"/>
    <w:rsid w:val="00ED7C0F"/>
    <w:rsid w:val="00EE1C8B"/>
    <w:rsid w:val="00EE7D8A"/>
    <w:rsid w:val="00EF6FEA"/>
    <w:rsid w:val="00F0287D"/>
    <w:rsid w:val="00F12DE6"/>
    <w:rsid w:val="00F178E1"/>
    <w:rsid w:val="00F31E47"/>
    <w:rsid w:val="00F37330"/>
    <w:rsid w:val="00F52FDA"/>
    <w:rsid w:val="00F53932"/>
    <w:rsid w:val="00F650B6"/>
    <w:rsid w:val="00F67039"/>
    <w:rsid w:val="00F6768D"/>
    <w:rsid w:val="00F827B2"/>
    <w:rsid w:val="00F90698"/>
    <w:rsid w:val="00F942CD"/>
    <w:rsid w:val="00F950F1"/>
    <w:rsid w:val="00F97333"/>
    <w:rsid w:val="00FA2457"/>
    <w:rsid w:val="00FA2A33"/>
    <w:rsid w:val="00FA6A26"/>
    <w:rsid w:val="00FB2BE2"/>
    <w:rsid w:val="00FC15B2"/>
    <w:rsid w:val="00FD1CD8"/>
    <w:rsid w:val="00FD6498"/>
    <w:rsid w:val="00FE7FEF"/>
    <w:rsid w:val="00FF4829"/>
    <w:rsid w:val="00FF55C5"/>
    <w:rsid w:val="00FF70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C31A42"/>
  <w15:docId w15:val="{A24B5334-B327-4BA2-A3BA-60F4B17D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585B"/>
    <w:rPr>
      <w:lang w:val="es-ES_tradnl"/>
    </w:rPr>
  </w:style>
  <w:style w:type="paragraph" w:styleId="Ttulo1">
    <w:name w:val="heading 1"/>
    <w:basedOn w:val="Normal"/>
    <w:next w:val="Normal"/>
    <w:qFormat/>
    <w:rsid w:val="008B585B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aliases w:val="Edgar 2,Título 2 -BCN"/>
    <w:basedOn w:val="Normal"/>
    <w:next w:val="Normal"/>
    <w:qFormat/>
    <w:rsid w:val="008B585B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8B585B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8B585B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8B585B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8B585B"/>
    <w:pPr>
      <w:keepNext/>
      <w:outlineLvl w:val="5"/>
    </w:pPr>
    <w:rPr>
      <w:rFonts w:ascii="Tahoma" w:hAnsi="Tahoma"/>
      <w:sz w:val="24"/>
    </w:rPr>
  </w:style>
  <w:style w:type="paragraph" w:styleId="Ttulo7">
    <w:name w:val="heading 7"/>
    <w:basedOn w:val="Normal"/>
    <w:next w:val="Normal"/>
    <w:qFormat/>
    <w:rsid w:val="008B585B"/>
    <w:pPr>
      <w:keepNext/>
      <w:outlineLvl w:val="6"/>
    </w:pPr>
    <w:rPr>
      <w:rFonts w:ascii="Arial" w:hAnsi="Arial"/>
      <w:b/>
      <w:sz w:val="16"/>
      <w:lang w:val="es-ES"/>
    </w:rPr>
  </w:style>
  <w:style w:type="paragraph" w:styleId="Ttulo8">
    <w:name w:val="heading 8"/>
    <w:basedOn w:val="Normal"/>
    <w:next w:val="Normal"/>
    <w:qFormat/>
    <w:rsid w:val="008B585B"/>
    <w:pPr>
      <w:keepNext/>
      <w:outlineLvl w:val="7"/>
    </w:pPr>
    <w:rPr>
      <w:rFonts w:ascii="Arial" w:hAnsi="Arial" w:cs="Arial"/>
      <w:b/>
      <w:bCs/>
      <w:sz w:val="12"/>
      <w:lang w:val="es-MX"/>
    </w:rPr>
  </w:style>
  <w:style w:type="paragraph" w:styleId="Ttulo9">
    <w:name w:val="heading 9"/>
    <w:basedOn w:val="Normal"/>
    <w:next w:val="Normal"/>
    <w:qFormat/>
    <w:rsid w:val="008B585B"/>
    <w:pPr>
      <w:keepNext/>
      <w:outlineLvl w:val="8"/>
    </w:pPr>
    <w:rPr>
      <w:rFonts w:ascii="Arial" w:hAnsi="Arial"/>
      <w:b/>
      <w:sz w:val="1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281195"/>
    <w:pPr>
      <w:tabs>
        <w:tab w:val="center" w:pos="4252"/>
        <w:tab w:val="right" w:pos="8504"/>
      </w:tabs>
      <w:jc w:val="center"/>
    </w:pPr>
  </w:style>
  <w:style w:type="paragraph" w:styleId="Piedepgina">
    <w:name w:val="footer"/>
    <w:basedOn w:val="Normal"/>
    <w:link w:val="PiedepginaCar"/>
    <w:rsid w:val="008B585B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8B585B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semiHidden/>
    <w:rsid w:val="008B585B"/>
    <w:rPr>
      <w:rFonts w:ascii="Tahoma" w:hAnsi="Tahoma" w:cs="Futura Bk BT"/>
      <w:sz w:val="16"/>
      <w:szCs w:val="16"/>
    </w:rPr>
  </w:style>
  <w:style w:type="character" w:styleId="Hipervnculo">
    <w:name w:val="Hyperlink"/>
    <w:basedOn w:val="Fuentedeprrafopredeter"/>
    <w:semiHidden/>
    <w:rsid w:val="008B585B"/>
    <w:rPr>
      <w:color w:val="0000FF"/>
      <w:u w:val="single"/>
    </w:rPr>
  </w:style>
  <w:style w:type="paragraph" w:styleId="Sangradetextonormal">
    <w:name w:val="Body Text Indent"/>
    <w:basedOn w:val="Normal"/>
    <w:semiHidden/>
    <w:rsid w:val="008B585B"/>
    <w:pPr>
      <w:ind w:left="2835" w:hanging="2835"/>
    </w:pPr>
    <w:rPr>
      <w:rFonts w:ascii="Arial" w:hAnsi="Arial"/>
      <w:sz w:val="24"/>
      <w:lang w:val="es-MX"/>
    </w:rPr>
  </w:style>
  <w:style w:type="paragraph" w:styleId="Textoindependiente2">
    <w:name w:val="Body Text 2"/>
    <w:basedOn w:val="Normal"/>
    <w:semiHidden/>
    <w:rsid w:val="008B585B"/>
    <w:pPr>
      <w:jc w:val="both"/>
    </w:pPr>
    <w:rPr>
      <w:rFonts w:ascii="Arial" w:hAnsi="Arial"/>
      <w:sz w:val="24"/>
      <w:lang w:val="es-ES"/>
    </w:rPr>
  </w:style>
  <w:style w:type="paragraph" w:styleId="Textoindependiente">
    <w:name w:val="Body Text"/>
    <w:basedOn w:val="Normal"/>
    <w:semiHidden/>
    <w:rsid w:val="008B585B"/>
    <w:pPr>
      <w:tabs>
        <w:tab w:val="left" w:pos="5460"/>
      </w:tabs>
      <w:jc w:val="both"/>
    </w:pPr>
    <w:rPr>
      <w:rFonts w:ascii="Arial" w:hAnsi="Arial" w:cs="Arial"/>
      <w:sz w:val="22"/>
      <w:lang w:val="es-MX"/>
    </w:rPr>
  </w:style>
  <w:style w:type="paragraph" w:styleId="Textonotapie">
    <w:name w:val="footnote text"/>
    <w:basedOn w:val="Normal"/>
    <w:semiHidden/>
    <w:rsid w:val="008B585B"/>
  </w:style>
  <w:style w:type="character" w:styleId="Refdenotaalpie">
    <w:name w:val="footnote reference"/>
    <w:basedOn w:val="Fuentedeprrafopredeter"/>
    <w:semiHidden/>
    <w:rsid w:val="008B585B"/>
    <w:rPr>
      <w:vertAlign w:val="superscript"/>
    </w:rPr>
  </w:style>
  <w:style w:type="paragraph" w:styleId="NormalWeb">
    <w:name w:val="Normal (Web)"/>
    <w:basedOn w:val="Normal"/>
    <w:semiHidden/>
    <w:rsid w:val="008B585B"/>
    <w:pPr>
      <w:spacing w:before="100" w:beforeAutospacing="1" w:after="100" w:afterAutospacing="1"/>
    </w:pPr>
    <w:rPr>
      <w:rFonts w:ascii="Arial Unicode MS" w:eastAsia="Arial Unicode MS" w:hAnsi="Arial Unicode MS" w:cs="Tahoma"/>
      <w:sz w:val="24"/>
      <w:szCs w:val="24"/>
      <w:lang w:val="es-ES"/>
    </w:rPr>
  </w:style>
  <w:style w:type="paragraph" w:styleId="Textoindependiente3">
    <w:name w:val="Body Text 3"/>
    <w:basedOn w:val="Normal"/>
    <w:semiHidden/>
    <w:rsid w:val="008B585B"/>
    <w:pPr>
      <w:jc w:val="both"/>
    </w:pPr>
    <w:rPr>
      <w:rFonts w:ascii="Arial" w:hAnsi="Arial" w:cs="Arial"/>
      <w:sz w:val="24"/>
      <w:szCs w:val="24"/>
      <w:lang w:val="es-CO"/>
    </w:rPr>
  </w:style>
  <w:style w:type="character" w:styleId="Hipervnculovisitado">
    <w:name w:val="FollowedHyperlink"/>
    <w:basedOn w:val="Fuentedeprrafopredeter"/>
    <w:semiHidden/>
    <w:rsid w:val="008B585B"/>
    <w:rPr>
      <w:color w:val="800080"/>
      <w:u w:val="single"/>
    </w:rPr>
  </w:style>
  <w:style w:type="paragraph" w:customStyle="1" w:styleId="Textoindependiente21">
    <w:name w:val="Texto independiente 21"/>
    <w:basedOn w:val="Normal"/>
    <w:rsid w:val="008B585B"/>
    <w:rPr>
      <w:rFonts w:ascii="Arial" w:hAnsi="Arial"/>
      <w:b/>
      <w:color w:val="000000"/>
      <w:sz w:val="16"/>
      <w:lang w:val="es-ES"/>
    </w:rPr>
  </w:style>
  <w:style w:type="paragraph" w:customStyle="1" w:styleId="MARITZA3">
    <w:name w:val="MARITZA3"/>
    <w:rsid w:val="008B585B"/>
    <w:pPr>
      <w:tabs>
        <w:tab w:val="left" w:pos="-720"/>
        <w:tab w:val="left" w:pos="0"/>
      </w:tabs>
      <w:jc w:val="both"/>
    </w:pPr>
    <w:rPr>
      <w:sz w:val="24"/>
      <w:lang w:val="en-US"/>
    </w:rPr>
  </w:style>
  <w:style w:type="character" w:styleId="Refdecomentario">
    <w:name w:val="annotation reference"/>
    <w:basedOn w:val="Fuentedeprrafopredeter"/>
    <w:semiHidden/>
    <w:rsid w:val="008B585B"/>
    <w:rPr>
      <w:sz w:val="16"/>
      <w:szCs w:val="16"/>
    </w:rPr>
  </w:style>
  <w:style w:type="paragraph" w:styleId="Textocomentario">
    <w:name w:val="annotation text"/>
    <w:basedOn w:val="Normal"/>
    <w:semiHidden/>
    <w:rsid w:val="008B585B"/>
    <w:rPr>
      <w:lang w:val="es-ES"/>
    </w:rPr>
  </w:style>
  <w:style w:type="paragraph" w:styleId="Textodebloque">
    <w:name w:val="Block Text"/>
    <w:basedOn w:val="Normal"/>
    <w:semiHidden/>
    <w:rsid w:val="008B585B"/>
    <w:pPr>
      <w:ind w:left="284" w:right="335"/>
      <w:jc w:val="both"/>
    </w:pPr>
    <w:rPr>
      <w:rFonts w:ascii="Arial" w:hAnsi="Arial" w:cs="Arial"/>
      <w:sz w:val="22"/>
    </w:rPr>
  </w:style>
  <w:style w:type="paragraph" w:customStyle="1" w:styleId="Direccininterior">
    <w:name w:val="Dirección interior"/>
    <w:basedOn w:val="Normal"/>
    <w:rsid w:val="008B585B"/>
    <w:pPr>
      <w:spacing w:line="220" w:lineRule="atLeast"/>
      <w:jc w:val="both"/>
    </w:pPr>
    <w:rPr>
      <w:rFonts w:ascii="Arial" w:eastAsia="Batang" w:hAnsi="Arial"/>
      <w:spacing w:val="-5"/>
      <w:lang w:val="es-ES" w:eastAsia="en-US"/>
    </w:rPr>
  </w:style>
  <w:style w:type="paragraph" w:styleId="Ttulo">
    <w:name w:val="Title"/>
    <w:basedOn w:val="Normal"/>
    <w:qFormat/>
    <w:rsid w:val="008B585B"/>
    <w:pPr>
      <w:suppressAutoHyphens/>
      <w:jc w:val="center"/>
    </w:pPr>
    <w:rPr>
      <w:rFonts w:ascii="Arial" w:hAnsi="Arial" w:cs="Arial"/>
      <w:b/>
      <w:sz w:val="22"/>
      <w:lang w:val="es-MX"/>
    </w:rPr>
  </w:style>
  <w:style w:type="paragraph" w:styleId="Sangra2detindependiente">
    <w:name w:val="Body Text Indent 2"/>
    <w:basedOn w:val="Normal"/>
    <w:semiHidden/>
    <w:rsid w:val="008B585B"/>
    <w:pPr>
      <w:ind w:left="6379" w:hanging="6379"/>
    </w:pPr>
    <w:rPr>
      <w:rFonts w:ascii="Arial" w:hAnsi="Arial" w:cs="Arial"/>
      <w:bCs/>
      <w:sz w:val="24"/>
      <w:lang w:val="es-MX"/>
    </w:rPr>
  </w:style>
  <w:style w:type="paragraph" w:customStyle="1" w:styleId="xl38">
    <w:name w:val="xl38"/>
    <w:basedOn w:val="Normal"/>
    <w:rsid w:val="008B585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Tahoma"/>
      <w:sz w:val="24"/>
      <w:szCs w:val="24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281195"/>
    <w:rPr>
      <w:lang w:val="es-ES_tradnl"/>
    </w:rPr>
  </w:style>
  <w:style w:type="table" w:styleId="Tablaconcuadrcula">
    <w:name w:val="Table Grid"/>
    <w:basedOn w:val="Tablanormal"/>
    <w:uiPriority w:val="59"/>
    <w:rsid w:val="003765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1272A6"/>
    <w:pPr>
      <w:ind w:left="720"/>
    </w:pPr>
  </w:style>
  <w:style w:type="character" w:customStyle="1" w:styleId="PiedepginaCar">
    <w:name w:val="Pie de página Car"/>
    <w:basedOn w:val="Fuentedeprrafopredeter"/>
    <w:link w:val="Piedepgina"/>
    <w:rsid w:val="007823A2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1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78744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WTSRV\Profiles\dlpinilla\Desktop\MEM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F0B984-3650-4695-8459-5A70CC2F9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MEMO.DOT</Template>
  <TotalTime>6</TotalTime>
  <Pages>1</Pages>
  <Words>166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1081</CharactersWithSpaces>
  <SharedDoc>false</SharedDoc>
  <HLinks>
    <vt:vector size="18" baseType="variant">
      <vt:variant>
        <vt:i4>1900616</vt:i4>
      </vt:variant>
      <vt:variant>
        <vt:i4>15</vt:i4>
      </vt:variant>
      <vt:variant>
        <vt:i4>0</vt:i4>
      </vt:variant>
      <vt:variant>
        <vt:i4>5</vt:i4>
      </vt:variant>
      <vt:variant>
        <vt:lpwstr>http://www.habitatbogota.gov.co/</vt:lpwstr>
      </vt:variant>
      <vt:variant>
        <vt:lpwstr/>
      </vt:variant>
      <vt:variant>
        <vt:i4>1900616</vt:i4>
      </vt:variant>
      <vt:variant>
        <vt:i4>9</vt:i4>
      </vt:variant>
      <vt:variant>
        <vt:i4>0</vt:i4>
      </vt:variant>
      <vt:variant>
        <vt:i4>5</vt:i4>
      </vt:variant>
      <vt:variant>
        <vt:lpwstr>http://www.habitatbogota.gov.co/</vt:lpwstr>
      </vt:variant>
      <vt:variant>
        <vt:lpwstr/>
      </vt:variant>
      <vt:variant>
        <vt:i4>3145764</vt:i4>
      </vt:variant>
      <vt:variant>
        <vt:i4>2197</vt:i4>
      </vt:variant>
      <vt:variant>
        <vt:i4>1026</vt:i4>
      </vt:variant>
      <vt:variant>
        <vt:i4>1</vt:i4>
      </vt:variant>
      <vt:variant>
        <vt:lpwstr>http://mail.google.com/a/habitatbogota.gov.co/?attid=0.1&amp;disp=emb&amp;view=att&amp;th=11f84bd6df301da9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elección Comité Paritario de Seguridad y Salud en el Trabajo y Comité de Convivencia Laboral</dc:title>
  <dc:creator>Secretaria General</dc:creator>
  <cp:lastModifiedBy>Juan Carlos Martínez Bernal</cp:lastModifiedBy>
  <cp:revision>11</cp:revision>
  <cp:lastPrinted>2017-09-11T18:34:00Z</cp:lastPrinted>
  <dcterms:created xsi:type="dcterms:W3CDTF">2017-11-27T17:20:00Z</dcterms:created>
  <dcterms:modified xsi:type="dcterms:W3CDTF">2025-03-03T21:23:00Z</dcterms:modified>
</cp:coreProperties>
</file>