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37F4F" w14:textId="77777777" w:rsidR="0045516F" w:rsidRPr="0036027E" w:rsidRDefault="0045516F" w:rsidP="009D2900">
      <w:pPr>
        <w:jc w:val="center"/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14:paraId="07F7B13A" w14:textId="77777777" w:rsidR="00755F8B" w:rsidRPr="0036027E" w:rsidRDefault="00755F8B" w:rsidP="003D4BD3">
      <w:pPr>
        <w:rPr>
          <w:rFonts w:ascii="Arial" w:hAnsi="Arial" w:cs="Arial"/>
          <w:b/>
          <w:sz w:val="22"/>
          <w:szCs w:val="22"/>
        </w:rPr>
      </w:pPr>
    </w:p>
    <w:tbl>
      <w:tblPr>
        <w:tblW w:w="99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8"/>
        <w:gridCol w:w="1962"/>
        <w:gridCol w:w="4962"/>
        <w:gridCol w:w="2532"/>
      </w:tblGrid>
      <w:tr w:rsidR="003D4BD3" w:rsidRPr="0036027E" w14:paraId="7A7909FA" w14:textId="77777777" w:rsidTr="003D4BD3">
        <w:trPr>
          <w:trHeight w:val="360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6A209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No. 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3144D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Cédula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EB06F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Nombre </w:t>
            </w: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43395D" w14:textId="77777777" w:rsidR="003D4BD3" w:rsidRDefault="003D4BD3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  <w:p w14:paraId="07FC709E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Dependencia</w:t>
            </w:r>
          </w:p>
        </w:tc>
      </w:tr>
      <w:tr w:rsidR="003D4BD3" w:rsidRPr="0036027E" w14:paraId="01EDA966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0BEF3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A1EF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7D11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B4A368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0106A22E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84EA7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E10AC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26336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74E87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58445EB4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871BC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02DE2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D34C2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DC17C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19F69193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2031F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E8D09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564C4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978C84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1F5E7D3E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8447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E636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7FE19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EBC7D7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30237B5F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780EE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6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9CFEC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A8A0B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9EA4C3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1E25FC2C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BDA2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7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7CCB0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457CD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192179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49DADCA7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7D5F6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8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81E21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890B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345CD9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24CD09AD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FDB1E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9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5EFAE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8C1B2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CBC18C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31B5A527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0863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10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3B64D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576DF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1E2D1E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197264C6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D8710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11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325A2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7BA39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C01F02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69CB723A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B9A0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12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E03B8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1867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9FFD76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6F09D9C9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A1D85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13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B5A38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10D8F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B1DA21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55443C79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4DDE4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14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166FE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8FF1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E962E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166F4CA3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0DF06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15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8C6B1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B4227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E5A171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32A45E68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BC1DC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16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8FB0C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3EB4E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56D133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69352C5D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67D31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147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DB097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C915B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D13D9B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38E6EE24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3C972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18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3F634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8EFEC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691210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45683EC9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ABE83" w14:textId="77777777" w:rsidR="003D4BD3" w:rsidRPr="0036027E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19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B5C7D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80A63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D37625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3D4BD3" w:rsidRPr="0036027E" w14:paraId="3B437046" w14:textId="77777777" w:rsidTr="003D4BD3">
        <w:trPr>
          <w:trHeight w:val="345"/>
          <w:jc w:val="center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D7A96" w14:textId="77777777" w:rsidR="003D4BD3" w:rsidRDefault="003D4BD3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20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4B6F8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BFFD7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2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D2BA56" w14:textId="77777777" w:rsidR="003D4BD3" w:rsidRPr="0036027E" w:rsidRDefault="003D4BD3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</w:tbl>
    <w:p w14:paraId="73D46266" w14:textId="77777777" w:rsidR="007157DD" w:rsidRPr="0036027E" w:rsidRDefault="007157DD" w:rsidP="007157DD">
      <w:pPr>
        <w:rPr>
          <w:rFonts w:ascii="Arial" w:hAnsi="Arial" w:cs="Arial"/>
          <w:sz w:val="22"/>
          <w:szCs w:val="22"/>
          <w:lang w:val="es-ES"/>
        </w:rPr>
      </w:pPr>
    </w:p>
    <w:sectPr w:rsidR="007157DD" w:rsidRPr="0036027E" w:rsidSect="00927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835" w:right="1134" w:bottom="1701" w:left="1134" w:header="283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40CE2C" w14:textId="77777777" w:rsidR="003E3196" w:rsidRDefault="003E3196">
      <w:r>
        <w:separator/>
      </w:r>
    </w:p>
  </w:endnote>
  <w:endnote w:type="continuationSeparator" w:id="0">
    <w:p w14:paraId="0A959FDB" w14:textId="77777777" w:rsidR="003E3196" w:rsidRDefault="003E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CF892" w14:textId="77777777" w:rsidR="005D564B" w:rsidRDefault="005D56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33629" w14:textId="77777777" w:rsidR="005D564B" w:rsidRDefault="005D564B" w:rsidP="005D564B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val="es-CO" w:eastAsia="es-CO"/>
      </w:rPr>
      <w:drawing>
        <wp:inline distT="0" distB="0" distL="0" distR="0" wp14:anchorId="76CF9D04" wp14:editId="33680EC5">
          <wp:extent cx="3599695" cy="899162"/>
          <wp:effectExtent l="0" t="0" r="127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3E9124" w14:textId="77777777" w:rsidR="005D564B" w:rsidRDefault="005D564B" w:rsidP="005D564B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CLASIFICACIÓN DE LA INFORMACIÓN: PÚBLICA CLASIFICADA</w:t>
    </w:r>
  </w:p>
  <w:p w14:paraId="3E885234" w14:textId="77777777" w:rsidR="005D564B" w:rsidRDefault="005D564B" w:rsidP="005D564B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2311300-FT-039 Versión 01 </w:t>
    </w:r>
  </w:p>
  <w:p w14:paraId="548A86EF" w14:textId="0252D37F" w:rsidR="00930DF7" w:rsidRPr="00927B9E" w:rsidRDefault="00930DF7" w:rsidP="005D564B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F4FDD" w14:textId="77777777" w:rsidR="00C211E8" w:rsidRDefault="00C211E8" w:rsidP="0088737A">
    <w:pPr>
      <w:jc w:val="center"/>
    </w:pPr>
  </w:p>
  <w:tbl>
    <w:tblPr>
      <w:tblStyle w:val="Tablaconcuadrcula"/>
      <w:tblW w:w="1039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72"/>
      <w:gridCol w:w="3776"/>
      <w:gridCol w:w="3248"/>
    </w:tblGrid>
    <w:tr w:rsidR="0007570D" w14:paraId="5B4EFEE4" w14:textId="77777777" w:rsidTr="0007570D">
      <w:trPr>
        <w:trHeight w:val="287"/>
        <w:jc w:val="center"/>
      </w:trPr>
      <w:tc>
        <w:tcPr>
          <w:tcW w:w="3372" w:type="dxa"/>
          <w:vAlign w:val="bottom"/>
        </w:tcPr>
        <w:p w14:paraId="43E791E0" w14:textId="77777777" w:rsidR="0007570D" w:rsidRDefault="0007570D">
          <w:r w:rsidRPr="00414608">
            <w:t>PS01-FO116-V</w:t>
          </w:r>
          <w:r>
            <w:t>5</w:t>
          </w:r>
        </w:p>
      </w:tc>
      <w:tc>
        <w:tcPr>
          <w:tcW w:w="3776" w:type="dxa"/>
          <w:vAlign w:val="bottom"/>
        </w:tcPr>
        <w:p w14:paraId="25D407E2" w14:textId="77777777" w:rsidR="0007570D" w:rsidRDefault="0007570D" w:rsidP="0007570D">
          <w:pPr>
            <w:jc w:val="center"/>
          </w:pPr>
          <w:r>
            <w:rPr>
              <w:noProof/>
              <w:lang w:val="es-CO" w:eastAsia="es-CO"/>
            </w:rPr>
            <w:drawing>
              <wp:inline distT="0" distB="0" distL="0" distR="0" wp14:anchorId="314A382D" wp14:editId="0759E733">
                <wp:extent cx="1641600" cy="590400"/>
                <wp:effectExtent l="0" t="0" r="0" b="635"/>
                <wp:docPr id="1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ce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1600" cy="59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8" w:type="dxa"/>
          <w:vAlign w:val="bottom"/>
        </w:tcPr>
        <w:p w14:paraId="523F23D8" w14:textId="77777777" w:rsidR="0007570D" w:rsidRDefault="0007570D">
          <w:pPr>
            <w:jc w:val="right"/>
          </w:pPr>
          <w:r w:rsidRPr="00414608">
            <w:rPr>
              <w:lang w:val="es-ES"/>
            </w:rPr>
            <w:t xml:space="preserve">Página </w:t>
          </w:r>
          <w:r w:rsidR="00550A7A" w:rsidRPr="00414608">
            <w:rPr>
              <w:lang w:val="es-ES"/>
            </w:rPr>
            <w:fldChar w:fldCharType="begin"/>
          </w:r>
          <w:r w:rsidRPr="00414608">
            <w:rPr>
              <w:lang w:val="es-ES"/>
            </w:rPr>
            <w:instrText xml:space="preserve"> PAGE </w:instrText>
          </w:r>
          <w:r w:rsidR="00550A7A" w:rsidRPr="00414608">
            <w:rPr>
              <w:lang w:val="es-ES"/>
            </w:rPr>
            <w:fldChar w:fldCharType="separate"/>
          </w:r>
          <w:r w:rsidR="00930DF7">
            <w:rPr>
              <w:noProof/>
              <w:lang w:val="es-ES"/>
            </w:rPr>
            <w:t>1</w:t>
          </w:r>
          <w:r w:rsidR="00550A7A" w:rsidRPr="00414608">
            <w:rPr>
              <w:lang w:val="es-ES"/>
            </w:rPr>
            <w:fldChar w:fldCharType="end"/>
          </w:r>
          <w:r w:rsidRPr="00414608">
            <w:rPr>
              <w:lang w:val="es-ES"/>
            </w:rPr>
            <w:t xml:space="preserve"> de </w:t>
          </w:r>
          <w:r w:rsidR="00550A7A" w:rsidRPr="00414608">
            <w:rPr>
              <w:lang w:val="es-ES"/>
            </w:rPr>
            <w:fldChar w:fldCharType="begin"/>
          </w:r>
          <w:r w:rsidRPr="00414608">
            <w:rPr>
              <w:lang w:val="es-ES"/>
            </w:rPr>
            <w:instrText xml:space="preserve"> NUMPAGES  </w:instrText>
          </w:r>
          <w:r w:rsidR="00550A7A" w:rsidRPr="00414608">
            <w:rPr>
              <w:lang w:val="es-ES"/>
            </w:rPr>
            <w:fldChar w:fldCharType="separate"/>
          </w:r>
          <w:r w:rsidR="009615B4">
            <w:rPr>
              <w:noProof/>
              <w:lang w:val="es-ES"/>
            </w:rPr>
            <w:t>3</w:t>
          </w:r>
          <w:r w:rsidR="00550A7A" w:rsidRPr="00414608">
            <w:rPr>
              <w:lang w:val="es-ES"/>
            </w:rPr>
            <w:fldChar w:fldCharType="end"/>
          </w:r>
        </w:p>
      </w:tc>
    </w:tr>
  </w:tbl>
  <w:p w14:paraId="0095607A" w14:textId="77777777" w:rsidR="0007570D" w:rsidRDefault="0007570D" w:rsidP="005F7D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CC613" w14:textId="77777777" w:rsidR="003E3196" w:rsidRDefault="003E3196">
      <w:r>
        <w:separator/>
      </w:r>
    </w:p>
  </w:footnote>
  <w:footnote w:type="continuationSeparator" w:id="0">
    <w:p w14:paraId="57BF3C58" w14:textId="77777777" w:rsidR="003E3196" w:rsidRDefault="003E3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F46D0" w14:textId="32B477EF" w:rsidR="009044C1" w:rsidRDefault="009044C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FB1F7E" w14:textId="7D1EE46A" w:rsidR="00363051" w:rsidRDefault="008819B1" w:rsidP="004B0A26">
    <w:pPr>
      <w:jc w:val="center"/>
      <w:rPr>
        <w:rFonts w:ascii="Arial" w:hAnsi="Arial" w:cs="Arial"/>
        <w:b/>
        <w:sz w:val="24"/>
        <w:szCs w:val="24"/>
      </w:rPr>
    </w:pPr>
    <w:r w:rsidRPr="008819B1">
      <w:rPr>
        <w:rFonts w:ascii="Arial" w:hAnsi="Arial" w:cs="Arial"/>
        <w:b/>
        <w:noProof/>
        <w:sz w:val="24"/>
        <w:szCs w:val="24"/>
        <w:lang w:val="es-CO" w:eastAsia="es-CO"/>
      </w:rPr>
      <w:drawing>
        <wp:inline distT="0" distB="0" distL="0" distR="0" wp14:anchorId="4A1D7F7C" wp14:editId="68B08DC3">
          <wp:extent cx="2418750" cy="900000"/>
          <wp:effectExtent l="0" t="0" r="635" b="0"/>
          <wp:docPr id="10" name="Imagen 10" descr="G:\Unidades compartidas\Documentos SIG\2020\Logos\logo marca entid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Unidades compartidas\Documentos SIG\2020\Logos\logo marca entid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50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F3ECDA" w14:textId="77777777" w:rsidR="00363051" w:rsidRDefault="00363051" w:rsidP="004B0A26">
    <w:pPr>
      <w:jc w:val="center"/>
      <w:rPr>
        <w:rFonts w:ascii="Arial" w:hAnsi="Arial" w:cs="Arial"/>
        <w:b/>
        <w:sz w:val="24"/>
        <w:szCs w:val="24"/>
      </w:rPr>
    </w:pPr>
  </w:p>
  <w:p w14:paraId="6ED25D5B" w14:textId="77777777" w:rsidR="0036027E" w:rsidRPr="0036027E" w:rsidRDefault="004B0A26" w:rsidP="004B0A26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ELECCIÓN DE</w:t>
    </w:r>
    <w:r w:rsidR="0036027E" w:rsidRPr="0036027E">
      <w:rPr>
        <w:rFonts w:ascii="Arial" w:hAnsi="Arial" w:cs="Arial"/>
        <w:b/>
        <w:sz w:val="24"/>
        <w:szCs w:val="24"/>
      </w:rPr>
      <w:t xml:space="preserve"> REPRESENTANTES AL</w:t>
    </w:r>
    <w:r>
      <w:rPr>
        <w:rFonts w:ascii="Arial" w:hAnsi="Arial" w:cs="Arial"/>
        <w:b/>
        <w:sz w:val="24"/>
        <w:szCs w:val="24"/>
      </w:rPr>
      <w:t xml:space="preserve"> </w:t>
    </w:r>
    <w:r w:rsidRPr="0036027E">
      <w:rPr>
        <w:rFonts w:ascii="Arial" w:hAnsi="Arial" w:cs="Arial"/>
        <w:b/>
        <w:sz w:val="24"/>
        <w:szCs w:val="24"/>
      </w:rPr>
      <w:t>COMITÉ PARITARIO</w:t>
    </w:r>
    <w:r w:rsidR="0036027E" w:rsidRPr="0036027E">
      <w:rPr>
        <w:rFonts w:ascii="Arial" w:hAnsi="Arial" w:cs="Arial"/>
        <w:b/>
        <w:sz w:val="24"/>
        <w:szCs w:val="24"/>
      </w:rPr>
      <w:t xml:space="preserve"> DE SEGURIDAD</w:t>
    </w:r>
  </w:p>
  <w:p w14:paraId="17545722" w14:textId="77777777" w:rsidR="0036027E" w:rsidRPr="0036027E" w:rsidRDefault="0036027E" w:rsidP="007823A2">
    <w:pPr>
      <w:jc w:val="center"/>
      <w:rPr>
        <w:rFonts w:ascii="Arial" w:hAnsi="Arial" w:cs="Arial"/>
        <w:b/>
        <w:sz w:val="24"/>
        <w:szCs w:val="24"/>
      </w:rPr>
    </w:pPr>
    <w:r w:rsidRPr="0036027E">
      <w:rPr>
        <w:rFonts w:ascii="Arial" w:hAnsi="Arial" w:cs="Arial"/>
        <w:b/>
        <w:sz w:val="24"/>
        <w:szCs w:val="24"/>
      </w:rPr>
      <w:t>Y SALUD EN EL TRABAJO</w:t>
    </w:r>
    <w:r w:rsidR="004B0A26">
      <w:rPr>
        <w:rFonts w:ascii="Arial" w:hAnsi="Arial" w:cs="Arial"/>
        <w:b/>
        <w:sz w:val="24"/>
        <w:szCs w:val="24"/>
      </w:rPr>
      <w:t xml:space="preserve"> O COMITÉ DE CONVICENCIA LABORAL </w:t>
    </w:r>
  </w:p>
  <w:p w14:paraId="199F7C8F" w14:textId="77777777" w:rsidR="0036027E" w:rsidRPr="0036027E" w:rsidRDefault="0036027E" w:rsidP="007823A2">
    <w:pPr>
      <w:tabs>
        <w:tab w:val="left" w:pos="8925"/>
      </w:tabs>
      <w:jc w:val="both"/>
      <w:rPr>
        <w:rFonts w:ascii="Arial" w:hAnsi="Arial" w:cs="Arial"/>
        <w:b/>
        <w:sz w:val="24"/>
        <w:szCs w:val="24"/>
      </w:rPr>
    </w:pPr>
  </w:p>
  <w:p w14:paraId="167A3F30" w14:textId="77777777" w:rsidR="0036027E" w:rsidRPr="0036027E" w:rsidRDefault="003D4BD3" w:rsidP="007823A2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LISTADO DE VOTANTES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2D386" w14:textId="5DDDF04B" w:rsidR="00B815B9" w:rsidRPr="00281195" w:rsidRDefault="00FA2A33" w:rsidP="00281195">
    <w:pPr>
      <w:pStyle w:val="Encabezado"/>
    </w:pPr>
    <w:r>
      <w:rPr>
        <w:noProof/>
        <w:lang w:val="es-CO" w:eastAsia="es-CO"/>
      </w:rPr>
      <w:drawing>
        <wp:inline distT="0" distB="0" distL="0" distR="0" wp14:anchorId="004D31E3" wp14:editId="2C7F78CE">
          <wp:extent cx="894080" cy="863600"/>
          <wp:effectExtent l="19050" t="0" r="1270" b="0"/>
          <wp:docPr id="12" name="1 Imagen" descr="logo_habitat_bn chiqu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abitat_bn chiqui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408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2C82"/>
    <w:multiLevelType w:val="hybridMultilevel"/>
    <w:tmpl w:val="719A9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16FA8"/>
    <w:multiLevelType w:val="hybridMultilevel"/>
    <w:tmpl w:val="068A2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006E9A"/>
    <w:multiLevelType w:val="hybridMultilevel"/>
    <w:tmpl w:val="75245E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1339F8"/>
    <w:multiLevelType w:val="hybridMultilevel"/>
    <w:tmpl w:val="18B89630"/>
    <w:lvl w:ilvl="0" w:tplc="5FB0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33D6E"/>
    <w:multiLevelType w:val="hybridMultilevel"/>
    <w:tmpl w:val="C1D83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445C5"/>
    <w:multiLevelType w:val="hybridMultilevel"/>
    <w:tmpl w:val="3A2612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02531A"/>
    <w:multiLevelType w:val="hybridMultilevel"/>
    <w:tmpl w:val="6F66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62060"/>
    <w:multiLevelType w:val="hybridMultilevel"/>
    <w:tmpl w:val="8404F666"/>
    <w:lvl w:ilvl="0" w:tplc="97DC6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B2483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E4CF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6D227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B24BB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C692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CD2C7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9081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C007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41342A"/>
    <w:multiLevelType w:val="hybridMultilevel"/>
    <w:tmpl w:val="5E1E3EFA"/>
    <w:lvl w:ilvl="0" w:tplc="914EE4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99A3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905F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50E40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DCF7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1A2AE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E6A7B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82D0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38F4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9E5A88"/>
    <w:multiLevelType w:val="hybridMultilevel"/>
    <w:tmpl w:val="9E6413D4"/>
    <w:lvl w:ilvl="0" w:tplc="3716A1B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1032D6"/>
    <w:multiLevelType w:val="multilevel"/>
    <w:tmpl w:val="48E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33EC9"/>
    <w:multiLevelType w:val="hybridMultilevel"/>
    <w:tmpl w:val="F26CA56C"/>
    <w:lvl w:ilvl="0" w:tplc="3894085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2DEE7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8D277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7E55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2035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044B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55CE3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5A11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3AB1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7355A1"/>
    <w:multiLevelType w:val="hybridMultilevel"/>
    <w:tmpl w:val="1D8E1566"/>
    <w:lvl w:ilvl="0" w:tplc="0C0A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3" w15:restartNumberingAfterBreak="0">
    <w:nsid w:val="540F15AA"/>
    <w:multiLevelType w:val="hybridMultilevel"/>
    <w:tmpl w:val="BED0C6A0"/>
    <w:lvl w:ilvl="0" w:tplc="15F85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AD8B9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12DE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900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0C93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1608A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AE028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966D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79090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D81032"/>
    <w:multiLevelType w:val="hybridMultilevel"/>
    <w:tmpl w:val="25744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8C12138"/>
    <w:multiLevelType w:val="hybridMultilevel"/>
    <w:tmpl w:val="5672D8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6702BD"/>
    <w:multiLevelType w:val="hybridMultilevel"/>
    <w:tmpl w:val="D91CAC5A"/>
    <w:lvl w:ilvl="0" w:tplc="06540AD4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7B5750"/>
    <w:multiLevelType w:val="hybridMultilevel"/>
    <w:tmpl w:val="A72AA906"/>
    <w:lvl w:ilvl="0" w:tplc="CAF475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62F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68A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EE4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4DD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AA7F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F84D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B0A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9479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10FD9"/>
    <w:multiLevelType w:val="hybridMultilevel"/>
    <w:tmpl w:val="4F76B356"/>
    <w:lvl w:ilvl="0" w:tplc="6B0E65AE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ECA24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EC82E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5EB3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076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0CEA59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93AD5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6487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9CC6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9C362D"/>
    <w:multiLevelType w:val="hybridMultilevel"/>
    <w:tmpl w:val="460A47B8"/>
    <w:lvl w:ilvl="0" w:tplc="4392C13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C826DD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21E0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89A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DCC1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2C267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F8E7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F2E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43E71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34C45"/>
    <w:multiLevelType w:val="hybridMultilevel"/>
    <w:tmpl w:val="0F2A3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E6FBC"/>
    <w:multiLevelType w:val="hybridMultilevel"/>
    <w:tmpl w:val="8E0E2ED6"/>
    <w:lvl w:ilvl="0" w:tplc="48AEC5A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F998EF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D649D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74BB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6204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F263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46C5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22B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94EC4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21"/>
  </w:num>
  <w:num w:numId="4">
    <w:abstractNumId w:val="13"/>
  </w:num>
  <w:num w:numId="5">
    <w:abstractNumId w:val="7"/>
  </w:num>
  <w:num w:numId="6">
    <w:abstractNumId w:val="8"/>
  </w:num>
  <w:num w:numId="7">
    <w:abstractNumId w:val="18"/>
  </w:num>
  <w:num w:numId="8">
    <w:abstractNumId w:val="2"/>
  </w:num>
  <w:num w:numId="9">
    <w:abstractNumId w:val="1"/>
  </w:num>
  <w:num w:numId="10">
    <w:abstractNumId w:val="5"/>
  </w:num>
  <w:num w:numId="11">
    <w:abstractNumId w:val="6"/>
  </w:num>
  <w:num w:numId="12">
    <w:abstractNumId w:val="12"/>
  </w:num>
  <w:num w:numId="13">
    <w:abstractNumId w:val="10"/>
  </w:num>
  <w:num w:numId="14">
    <w:abstractNumId w:val="15"/>
  </w:num>
  <w:num w:numId="15">
    <w:abstractNumId w:val="17"/>
  </w:num>
  <w:num w:numId="16">
    <w:abstractNumId w:val="16"/>
  </w:num>
  <w:num w:numId="17">
    <w:abstractNumId w:val="4"/>
  </w:num>
  <w:num w:numId="18">
    <w:abstractNumId w:val="9"/>
  </w:num>
  <w:num w:numId="19">
    <w:abstractNumId w:val="20"/>
  </w:num>
  <w:num w:numId="20">
    <w:abstractNumId w:val="0"/>
  </w:num>
  <w:num w:numId="21">
    <w:abstractNumId w:val="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0B"/>
    <w:rsid w:val="000120C3"/>
    <w:rsid w:val="000152BA"/>
    <w:rsid w:val="00027A69"/>
    <w:rsid w:val="00034E32"/>
    <w:rsid w:val="000421AA"/>
    <w:rsid w:val="00046257"/>
    <w:rsid w:val="00046B2A"/>
    <w:rsid w:val="00061B83"/>
    <w:rsid w:val="00066BD5"/>
    <w:rsid w:val="00067B3A"/>
    <w:rsid w:val="00067BD4"/>
    <w:rsid w:val="0007570D"/>
    <w:rsid w:val="0008042E"/>
    <w:rsid w:val="00095066"/>
    <w:rsid w:val="000A3674"/>
    <w:rsid w:val="000D009A"/>
    <w:rsid w:val="000E017E"/>
    <w:rsid w:val="000F30E2"/>
    <w:rsid w:val="00100F54"/>
    <w:rsid w:val="001030F2"/>
    <w:rsid w:val="0011200B"/>
    <w:rsid w:val="001272A6"/>
    <w:rsid w:val="001648D5"/>
    <w:rsid w:val="00190C0C"/>
    <w:rsid w:val="00191A21"/>
    <w:rsid w:val="001961CC"/>
    <w:rsid w:val="001B41E1"/>
    <w:rsid w:val="001C6ADA"/>
    <w:rsid w:val="001D2949"/>
    <w:rsid w:val="001E1D05"/>
    <w:rsid w:val="00237B0A"/>
    <w:rsid w:val="00242E16"/>
    <w:rsid w:val="00244A55"/>
    <w:rsid w:val="00281195"/>
    <w:rsid w:val="002872B9"/>
    <w:rsid w:val="002A1559"/>
    <w:rsid w:val="002C519D"/>
    <w:rsid w:val="002C5388"/>
    <w:rsid w:val="002F22D3"/>
    <w:rsid w:val="0030461D"/>
    <w:rsid w:val="003104DD"/>
    <w:rsid w:val="00325DA0"/>
    <w:rsid w:val="00331D0A"/>
    <w:rsid w:val="0036027E"/>
    <w:rsid w:val="00363051"/>
    <w:rsid w:val="00376543"/>
    <w:rsid w:val="003A21CC"/>
    <w:rsid w:val="003B1CEC"/>
    <w:rsid w:val="003C792E"/>
    <w:rsid w:val="003D4BD3"/>
    <w:rsid w:val="003E3196"/>
    <w:rsid w:val="003F31AF"/>
    <w:rsid w:val="003F4B99"/>
    <w:rsid w:val="003F561F"/>
    <w:rsid w:val="00410C00"/>
    <w:rsid w:val="00414608"/>
    <w:rsid w:val="004239CA"/>
    <w:rsid w:val="00426E77"/>
    <w:rsid w:val="00436DF2"/>
    <w:rsid w:val="004475C3"/>
    <w:rsid w:val="0045516F"/>
    <w:rsid w:val="004612AB"/>
    <w:rsid w:val="004639FF"/>
    <w:rsid w:val="004642DD"/>
    <w:rsid w:val="00465A15"/>
    <w:rsid w:val="00472BD4"/>
    <w:rsid w:val="00475325"/>
    <w:rsid w:val="0047718D"/>
    <w:rsid w:val="004862D2"/>
    <w:rsid w:val="004A7515"/>
    <w:rsid w:val="004B0A26"/>
    <w:rsid w:val="004B1F98"/>
    <w:rsid w:val="004D7448"/>
    <w:rsid w:val="00500FF1"/>
    <w:rsid w:val="0051057D"/>
    <w:rsid w:val="00511C51"/>
    <w:rsid w:val="0051300D"/>
    <w:rsid w:val="005362B8"/>
    <w:rsid w:val="00550A7A"/>
    <w:rsid w:val="005673A4"/>
    <w:rsid w:val="005679C1"/>
    <w:rsid w:val="00576CBA"/>
    <w:rsid w:val="005909F5"/>
    <w:rsid w:val="005A002F"/>
    <w:rsid w:val="005D564B"/>
    <w:rsid w:val="005E1453"/>
    <w:rsid w:val="005E43DA"/>
    <w:rsid w:val="005F7DAE"/>
    <w:rsid w:val="00605AF2"/>
    <w:rsid w:val="00611A11"/>
    <w:rsid w:val="00637F88"/>
    <w:rsid w:val="006629DE"/>
    <w:rsid w:val="00676FB3"/>
    <w:rsid w:val="00677F2D"/>
    <w:rsid w:val="00680E2F"/>
    <w:rsid w:val="006A3727"/>
    <w:rsid w:val="006A4496"/>
    <w:rsid w:val="006B1E75"/>
    <w:rsid w:val="006C609E"/>
    <w:rsid w:val="006D00DD"/>
    <w:rsid w:val="006E21B3"/>
    <w:rsid w:val="006E7D14"/>
    <w:rsid w:val="00710629"/>
    <w:rsid w:val="007157DD"/>
    <w:rsid w:val="007214F6"/>
    <w:rsid w:val="00731C8A"/>
    <w:rsid w:val="007320B5"/>
    <w:rsid w:val="007433FC"/>
    <w:rsid w:val="00743F87"/>
    <w:rsid w:val="0075326C"/>
    <w:rsid w:val="007559AB"/>
    <w:rsid w:val="00755F8B"/>
    <w:rsid w:val="0075650A"/>
    <w:rsid w:val="007604E8"/>
    <w:rsid w:val="00760EBE"/>
    <w:rsid w:val="007614E9"/>
    <w:rsid w:val="007626B4"/>
    <w:rsid w:val="00770EE3"/>
    <w:rsid w:val="007823A2"/>
    <w:rsid w:val="00783FD4"/>
    <w:rsid w:val="007A0FA1"/>
    <w:rsid w:val="007C2F51"/>
    <w:rsid w:val="007D78DD"/>
    <w:rsid w:val="007E040D"/>
    <w:rsid w:val="007E3B39"/>
    <w:rsid w:val="007F06CD"/>
    <w:rsid w:val="0081755C"/>
    <w:rsid w:val="00817AC5"/>
    <w:rsid w:val="00827E1F"/>
    <w:rsid w:val="0083265B"/>
    <w:rsid w:val="008369BB"/>
    <w:rsid w:val="0085391C"/>
    <w:rsid w:val="008548D6"/>
    <w:rsid w:val="0085495D"/>
    <w:rsid w:val="008819B1"/>
    <w:rsid w:val="0088661E"/>
    <w:rsid w:val="00886B12"/>
    <w:rsid w:val="0088737A"/>
    <w:rsid w:val="00887701"/>
    <w:rsid w:val="008A0A0B"/>
    <w:rsid w:val="008B1BAC"/>
    <w:rsid w:val="008B585B"/>
    <w:rsid w:val="008C7680"/>
    <w:rsid w:val="008D1D4A"/>
    <w:rsid w:val="008F7E0E"/>
    <w:rsid w:val="009012D1"/>
    <w:rsid w:val="00901817"/>
    <w:rsid w:val="009044C1"/>
    <w:rsid w:val="0091003F"/>
    <w:rsid w:val="00915A02"/>
    <w:rsid w:val="0092778A"/>
    <w:rsid w:val="00927B9E"/>
    <w:rsid w:val="00930DF7"/>
    <w:rsid w:val="009326BA"/>
    <w:rsid w:val="009457BA"/>
    <w:rsid w:val="00956971"/>
    <w:rsid w:val="009615B4"/>
    <w:rsid w:val="00965E5A"/>
    <w:rsid w:val="00965FD4"/>
    <w:rsid w:val="00966555"/>
    <w:rsid w:val="0099310A"/>
    <w:rsid w:val="009944C6"/>
    <w:rsid w:val="009A2A2E"/>
    <w:rsid w:val="009C2067"/>
    <w:rsid w:val="009C49A4"/>
    <w:rsid w:val="009D2900"/>
    <w:rsid w:val="009E0C31"/>
    <w:rsid w:val="009F0BD2"/>
    <w:rsid w:val="009F21D1"/>
    <w:rsid w:val="00A11BBB"/>
    <w:rsid w:val="00A16E52"/>
    <w:rsid w:val="00A20E4B"/>
    <w:rsid w:val="00A2143A"/>
    <w:rsid w:val="00A4400D"/>
    <w:rsid w:val="00A7660D"/>
    <w:rsid w:val="00A92200"/>
    <w:rsid w:val="00A942E8"/>
    <w:rsid w:val="00AB323D"/>
    <w:rsid w:val="00AC363B"/>
    <w:rsid w:val="00AC6CD2"/>
    <w:rsid w:val="00AD6AAD"/>
    <w:rsid w:val="00AD6E00"/>
    <w:rsid w:val="00AE5130"/>
    <w:rsid w:val="00AF4B7D"/>
    <w:rsid w:val="00B017B5"/>
    <w:rsid w:val="00B1365A"/>
    <w:rsid w:val="00B32D2A"/>
    <w:rsid w:val="00B43EA9"/>
    <w:rsid w:val="00B47323"/>
    <w:rsid w:val="00B56A12"/>
    <w:rsid w:val="00B815B9"/>
    <w:rsid w:val="00B8252E"/>
    <w:rsid w:val="00B9710B"/>
    <w:rsid w:val="00BA7F96"/>
    <w:rsid w:val="00BB0387"/>
    <w:rsid w:val="00BC2EDD"/>
    <w:rsid w:val="00BD1B7E"/>
    <w:rsid w:val="00BD3983"/>
    <w:rsid w:val="00BE4874"/>
    <w:rsid w:val="00BE7B52"/>
    <w:rsid w:val="00BF3C65"/>
    <w:rsid w:val="00BF4530"/>
    <w:rsid w:val="00C211E8"/>
    <w:rsid w:val="00C34436"/>
    <w:rsid w:val="00C575C2"/>
    <w:rsid w:val="00C9184A"/>
    <w:rsid w:val="00CB7D28"/>
    <w:rsid w:val="00CD5BF5"/>
    <w:rsid w:val="00D1735D"/>
    <w:rsid w:val="00D51300"/>
    <w:rsid w:val="00D60D0D"/>
    <w:rsid w:val="00D73F82"/>
    <w:rsid w:val="00D824F8"/>
    <w:rsid w:val="00D825F6"/>
    <w:rsid w:val="00D8513E"/>
    <w:rsid w:val="00D879E3"/>
    <w:rsid w:val="00DC1858"/>
    <w:rsid w:val="00DC57C4"/>
    <w:rsid w:val="00DE0D54"/>
    <w:rsid w:val="00DE49FD"/>
    <w:rsid w:val="00DE718E"/>
    <w:rsid w:val="00DF6FA7"/>
    <w:rsid w:val="00E03162"/>
    <w:rsid w:val="00E05134"/>
    <w:rsid w:val="00E210DD"/>
    <w:rsid w:val="00E25EDD"/>
    <w:rsid w:val="00E2690A"/>
    <w:rsid w:val="00E47D31"/>
    <w:rsid w:val="00E51AC1"/>
    <w:rsid w:val="00E63DF5"/>
    <w:rsid w:val="00E659EF"/>
    <w:rsid w:val="00E74433"/>
    <w:rsid w:val="00E85771"/>
    <w:rsid w:val="00E9095A"/>
    <w:rsid w:val="00E91C18"/>
    <w:rsid w:val="00EB3C32"/>
    <w:rsid w:val="00EB3F20"/>
    <w:rsid w:val="00ED15B7"/>
    <w:rsid w:val="00ED381A"/>
    <w:rsid w:val="00ED4401"/>
    <w:rsid w:val="00ED685F"/>
    <w:rsid w:val="00ED6D4F"/>
    <w:rsid w:val="00ED7C0F"/>
    <w:rsid w:val="00EE1C8B"/>
    <w:rsid w:val="00EE7D8A"/>
    <w:rsid w:val="00EF6FEA"/>
    <w:rsid w:val="00F0287D"/>
    <w:rsid w:val="00F12DE6"/>
    <w:rsid w:val="00F16CF6"/>
    <w:rsid w:val="00F178E1"/>
    <w:rsid w:val="00F31E47"/>
    <w:rsid w:val="00F37330"/>
    <w:rsid w:val="00F52FDA"/>
    <w:rsid w:val="00F53932"/>
    <w:rsid w:val="00F650B6"/>
    <w:rsid w:val="00F67039"/>
    <w:rsid w:val="00F6768D"/>
    <w:rsid w:val="00F827B2"/>
    <w:rsid w:val="00F90698"/>
    <w:rsid w:val="00F942CD"/>
    <w:rsid w:val="00F950F1"/>
    <w:rsid w:val="00F95172"/>
    <w:rsid w:val="00F97333"/>
    <w:rsid w:val="00FA2457"/>
    <w:rsid w:val="00FA2A33"/>
    <w:rsid w:val="00FA6A26"/>
    <w:rsid w:val="00FB2BE2"/>
    <w:rsid w:val="00FC15B2"/>
    <w:rsid w:val="00FD1CD8"/>
    <w:rsid w:val="00FD6498"/>
    <w:rsid w:val="00FE7FEF"/>
    <w:rsid w:val="00FF55C5"/>
    <w:rsid w:val="00FF70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93EFAE"/>
  <w15:docId w15:val="{A24B5334-B327-4BA2-A3BA-60F4B17D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85B"/>
    <w:rPr>
      <w:lang w:val="es-ES_tradnl"/>
    </w:rPr>
  </w:style>
  <w:style w:type="paragraph" w:styleId="Ttulo1">
    <w:name w:val="heading 1"/>
    <w:basedOn w:val="Normal"/>
    <w:next w:val="Normal"/>
    <w:qFormat/>
    <w:rsid w:val="008B585B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aliases w:val="Edgar 2,Título 2 -BCN"/>
    <w:basedOn w:val="Normal"/>
    <w:next w:val="Normal"/>
    <w:qFormat/>
    <w:rsid w:val="008B585B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8B585B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8B585B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8B585B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8B585B"/>
    <w:pPr>
      <w:keepNext/>
      <w:outlineLvl w:val="5"/>
    </w:pPr>
    <w:rPr>
      <w:rFonts w:ascii="Tahoma" w:hAnsi="Tahoma"/>
      <w:sz w:val="24"/>
    </w:rPr>
  </w:style>
  <w:style w:type="paragraph" w:styleId="Ttulo7">
    <w:name w:val="heading 7"/>
    <w:basedOn w:val="Normal"/>
    <w:next w:val="Normal"/>
    <w:qFormat/>
    <w:rsid w:val="008B585B"/>
    <w:pPr>
      <w:keepNext/>
      <w:outlineLvl w:val="6"/>
    </w:pPr>
    <w:rPr>
      <w:rFonts w:ascii="Arial" w:hAnsi="Arial"/>
      <w:b/>
      <w:sz w:val="16"/>
      <w:lang w:val="es-ES"/>
    </w:rPr>
  </w:style>
  <w:style w:type="paragraph" w:styleId="Ttulo8">
    <w:name w:val="heading 8"/>
    <w:basedOn w:val="Normal"/>
    <w:next w:val="Normal"/>
    <w:qFormat/>
    <w:rsid w:val="008B585B"/>
    <w:pPr>
      <w:keepNext/>
      <w:outlineLvl w:val="7"/>
    </w:pPr>
    <w:rPr>
      <w:rFonts w:ascii="Arial" w:hAnsi="Arial" w:cs="Arial"/>
      <w:b/>
      <w:bCs/>
      <w:sz w:val="12"/>
      <w:lang w:val="es-MX"/>
    </w:rPr>
  </w:style>
  <w:style w:type="paragraph" w:styleId="Ttulo9">
    <w:name w:val="heading 9"/>
    <w:basedOn w:val="Normal"/>
    <w:next w:val="Normal"/>
    <w:qFormat/>
    <w:rsid w:val="008B585B"/>
    <w:pPr>
      <w:keepNext/>
      <w:outlineLvl w:val="8"/>
    </w:pPr>
    <w:rPr>
      <w:rFonts w:ascii="Arial" w:hAnsi="Arial"/>
      <w:b/>
      <w:sz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81195"/>
    <w:pPr>
      <w:tabs>
        <w:tab w:val="center" w:pos="4252"/>
        <w:tab w:val="right" w:pos="8504"/>
      </w:tabs>
      <w:jc w:val="center"/>
    </w:pPr>
  </w:style>
  <w:style w:type="paragraph" w:styleId="Piedepgina">
    <w:name w:val="footer"/>
    <w:basedOn w:val="Normal"/>
    <w:link w:val="PiedepginaCar"/>
    <w:rsid w:val="008B585B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8B585B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8B585B"/>
    <w:rPr>
      <w:rFonts w:ascii="Tahoma" w:hAnsi="Tahoma" w:cs="Futura Bk BT"/>
      <w:sz w:val="16"/>
      <w:szCs w:val="16"/>
    </w:rPr>
  </w:style>
  <w:style w:type="character" w:styleId="Hipervnculo">
    <w:name w:val="Hyperlink"/>
    <w:basedOn w:val="Fuentedeprrafopredeter"/>
    <w:semiHidden/>
    <w:rsid w:val="008B585B"/>
    <w:rPr>
      <w:color w:val="0000FF"/>
      <w:u w:val="single"/>
    </w:rPr>
  </w:style>
  <w:style w:type="paragraph" w:styleId="Sangradetextonormal">
    <w:name w:val="Body Text Indent"/>
    <w:basedOn w:val="Normal"/>
    <w:semiHidden/>
    <w:rsid w:val="008B585B"/>
    <w:pPr>
      <w:ind w:left="2835" w:hanging="2835"/>
    </w:pPr>
    <w:rPr>
      <w:rFonts w:ascii="Arial" w:hAnsi="Arial"/>
      <w:sz w:val="24"/>
      <w:lang w:val="es-MX"/>
    </w:rPr>
  </w:style>
  <w:style w:type="paragraph" w:styleId="Textoindependiente2">
    <w:name w:val="Body Text 2"/>
    <w:basedOn w:val="Normal"/>
    <w:semiHidden/>
    <w:rsid w:val="008B585B"/>
    <w:pPr>
      <w:jc w:val="both"/>
    </w:pPr>
    <w:rPr>
      <w:rFonts w:ascii="Arial" w:hAnsi="Arial"/>
      <w:sz w:val="24"/>
      <w:lang w:val="es-ES"/>
    </w:rPr>
  </w:style>
  <w:style w:type="paragraph" w:styleId="Textoindependiente">
    <w:name w:val="Body Text"/>
    <w:basedOn w:val="Normal"/>
    <w:semiHidden/>
    <w:rsid w:val="008B585B"/>
    <w:pPr>
      <w:tabs>
        <w:tab w:val="left" w:pos="5460"/>
      </w:tabs>
      <w:jc w:val="both"/>
    </w:pPr>
    <w:rPr>
      <w:rFonts w:ascii="Arial" w:hAnsi="Arial" w:cs="Arial"/>
      <w:sz w:val="22"/>
      <w:lang w:val="es-MX"/>
    </w:rPr>
  </w:style>
  <w:style w:type="paragraph" w:styleId="Textonotapie">
    <w:name w:val="footnote text"/>
    <w:basedOn w:val="Normal"/>
    <w:semiHidden/>
    <w:rsid w:val="008B585B"/>
  </w:style>
  <w:style w:type="character" w:styleId="Refdenotaalpie">
    <w:name w:val="footnote reference"/>
    <w:basedOn w:val="Fuentedeprrafopredeter"/>
    <w:semiHidden/>
    <w:rsid w:val="008B585B"/>
    <w:rPr>
      <w:vertAlign w:val="superscript"/>
    </w:rPr>
  </w:style>
  <w:style w:type="paragraph" w:styleId="NormalWeb">
    <w:name w:val="Normal (Web)"/>
    <w:basedOn w:val="Normal"/>
    <w:semiHidden/>
    <w:rsid w:val="008B585B"/>
    <w:pPr>
      <w:spacing w:before="100" w:beforeAutospacing="1" w:after="100" w:afterAutospacing="1"/>
    </w:pPr>
    <w:rPr>
      <w:rFonts w:ascii="Arial Unicode MS" w:eastAsia="Arial Unicode MS" w:hAnsi="Arial Unicode MS" w:cs="Tahoma"/>
      <w:sz w:val="24"/>
      <w:szCs w:val="24"/>
      <w:lang w:val="es-ES"/>
    </w:rPr>
  </w:style>
  <w:style w:type="paragraph" w:styleId="Textoindependiente3">
    <w:name w:val="Body Text 3"/>
    <w:basedOn w:val="Normal"/>
    <w:semiHidden/>
    <w:rsid w:val="008B585B"/>
    <w:pPr>
      <w:jc w:val="both"/>
    </w:pPr>
    <w:rPr>
      <w:rFonts w:ascii="Arial" w:hAnsi="Arial" w:cs="Arial"/>
      <w:sz w:val="24"/>
      <w:szCs w:val="24"/>
      <w:lang w:val="es-CO"/>
    </w:rPr>
  </w:style>
  <w:style w:type="character" w:styleId="Hipervnculovisitado">
    <w:name w:val="FollowedHyperlink"/>
    <w:basedOn w:val="Fuentedeprrafopredeter"/>
    <w:semiHidden/>
    <w:rsid w:val="008B585B"/>
    <w:rPr>
      <w:color w:val="800080"/>
      <w:u w:val="single"/>
    </w:rPr>
  </w:style>
  <w:style w:type="paragraph" w:customStyle="1" w:styleId="Textoindependiente21">
    <w:name w:val="Texto independiente 21"/>
    <w:basedOn w:val="Normal"/>
    <w:rsid w:val="008B585B"/>
    <w:rPr>
      <w:rFonts w:ascii="Arial" w:hAnsi="Arial"/>
      <w:b/>
      <w:color w:val="000000"/>
      <w:sz w:val="16"/>
      <w:lang w:val="es-ES"/>
    </w:rPr>
  </w:style>
  <w:style w:type="paragraph" w:customStyle="1" w:styleId="MARITZA3">
    <w:name w:val="MARITZA3"/>
    <w:rsid w:val="008B585B"/>
    <w:pPr>
      <w:tabs>
        <w:tab w:val="left" w:pos="-720"/>
        <w:tab w:val="left" w:pos="0"/>
      </w:tabs>
      <w:jc w:val="both"/>
    </w:pPr>
    <w:rPr>
      <w:sz w:val="24"/>
      <w:lang w:val="en-US"/>
    </w:rPr>
  </w:style>
  <w:style w:type="character" w:styleId="Refdecomentario">
    <w:name w:val="annotation reference"/>
    <w:basedOn w:val="Fuentedeprrafopredeter"/>
    <w:semiHidden/>
    <w:rsid w:val="008B585B"/>
    <w:rPr>
      <w:sz w:val="16"/>
      <w:szCs w:val="16"/>
    </w:rPr>
  </w:style>
  <w:style w:type="paragraph" w:styleId="Textocomentario">
    <w:name w:val="annotation text"/>
    <w:basedOn w:val="Normal"/>
    <w:semiHidden/>
    <w:rsid w:val="008B585B"/>
    <w:rPr>
      <w:lang w:val="es-ES"/>
    </w:rPr>
  </w:style>
  <w:style w:type="paragraph" w:styleId="Textodebloque">
    <w:name w:val="Block Text"/>
    <w:basedOn w:val="Normal"/>
    <w:semiHidden/>
    <w:rsid w:val="008B585B"/>
    <w:pPr>
      <w:ind w:left="284" w:right="335"/>
      <w:jc w:val="both"/>
    </w:pPr>
    <w:rPr>
      <w:rFonts w:ascii="Arial" w:hAnsi="Arial" w:cs="Arial"/>
      <w:sz w:val="22"/>
    </w:rPr>
  </w:style>
  <w:style w:type="paragraph" w:customStyle="1" w:styleId="Direccininterior">
    <w:name w:val="Dirección interior"/>
    <w:basedOn w:val="Normal"/>
    <w:rsid w:val="008B585B"/>
    <w:pPr>
      <w:spacing w:line="220" w:lineRule="atLeast"/>
      <w:jc w:val="both"/>
    </w:pPr>
    <w:rPr>
      <w:rFonts w:ascii="Arial" w:eastAsia="Batang" w:hAnsi="Arial"/>
      <w:spacing w:val="-5"/>
      <w:lang w:val="es-ES" w:eastAsia="en-US"/>
    </w:rPr>
  </w:style>
  <w:style w:type="paragraph" w:styleId="Ttulo">
    <w:name w:val="Title"/>
    <w:basedOn w:val="Normal"/>
    <w:qFormat/>
    <w:rsid w:val="008B585B"/>
    <w:pPr>
      <w:suppressAutoHyphens/>
      <w:jc w:val="center"/>
    </w:pPr>
    <w:rPr>
      <w:rFonts w:ascii="Arial" w:hAnsi="Arial" w:cs="Arial"/>
      <w:b/>
      <w:sz w:val="22"/>
      <w:lang w:val="es-MX"/>
    </w:rPr>
  </w:style>
  <w:style w:type="paragraph" w:styleId="Sangra2detindependiente">
    <w:name w:val="Body Text Indent 2"/>
    <w:basedOn w:val="Normal"/>
    <w:semiHidden/>
    <w:rsid w:val="008B585B"/>
    <w:pPr>
      <w:ind w:left="6379" w:hanging="6379"/>
    </w:pPr>
    <w:rPr>
      <w:rFonts w:ascii="Arial" w:hAnsi="Arial" w:cs="Arial"/>
      <w:bCs/>
      <w:sz w:val="24"/>
      <w:lang w:val="es-MX"/>
    </w:rPr>
  </w:style>
  <w:style w:type="paragraph" w:customStyle="1" w:styleId="xl38">
    <w:name w:val="xl38"/>
    <w:basedOn w:val="Normal"/>
    <w:rsid w:val="008B585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Tahoma"/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281195"/>
    <w:rPr>
      <w:lang w:val="es-ES_tradnl"/>
    </w:rPr>
  </w:style>
  <w:style w:type="table" w:styleId="Tablaconcuadrcula">
    <w:name w:val="Table Grid"/>
    <w:basedOn w:val="Tablanormal"/>
    <w:uiPriority w:val="59"/>
    <w:rsid w:val="003765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272A6"/>
    <w:pPr>
      <w:ind w:left="720"/>
    </w:pPr>
  </w:style>
  <w:style w:type="character" w:customStyle="1" w:styleId="PiedepginaCar">
    <w:name w:val="Pie de página Car"/>
    <w:basedOn w:val="Fuentedeprrafopredeter"/>
    <w:link w:val="Piedepgina"/>
    <w:rsid w:val="007823A2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874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WTSRV\Profiles\dlpinilla\Desktop\MEM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ED3FE6-B1C5-4FB1-AAC7-463F5E831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MEMO.DOT</Template>
  <TotalTime>6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168</CharactersWithSpaces>
  <SharedDoc>false</SharedDoc>
  <HLinks>
    <vt:vector size="18" baseType="variant">
      <vt:variant>
        <vt:i4>1900616</vt:i4>
      </vt:variant>
      <vt:variant>
        <vt:i4>15</vt:i4>
      </vt:variant>
      <vt:variant>
        <vt:i4>0</vt:i4>
      </vt:variant>
      <vt:variant>
        <vt:i4>5</vt:i4>
      </vt:variant>
      <vt:variant>
        <vt:lpwstr>http://www.habitatbogota.gov.co/</vt:lpwstr>
      </vt:variant>
      <vt:variant>
        <vt:lpwstr/>
      </vt:variant>
      <vt:variant>
        <vt:i4>1900616</vt:i4>
      </vt:variant>
      <vt:variant>
        <vt:i4>9</vt:i4>
      </vt:variant>
      <vt:variant>
        <vt:i4>0</vt:i4>
      </vt:variant>
      <vt:variant>
        <vt:i4>5</vt:i4>
      </vt:variant>
      <vt:variant>
        <vt:lpwstr>http://www.habitatbogota.gov.co/</vt:lpwstr>
      </vt:variant>
      <vt:variant>
        <vt:lpwstr/>
      </vt:variant>
      <vt:variant>
        <vt:i4>3145764</vt:i4>
      </vt:variant>
      <vt:variant>
        <vt:i4>2197</vt:i4>
      </vt:variant>
      <vt:variant>
        <vt:i4>1026</vt:i4>
      </vt:variant>
      <vt:variant>
        <vt:i4>1</vt:i4>
      </vt:variant>
      <vt:variant>
        <vt:lpwstr>http://mail.google.com/a/habitatbogota.gov.co/?attid=0.1&amp;disp=emb&amp;view=att&amp;th=11f84bd6df301da9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Listado de votantes para elección del Comité Paritario de Seguridad y Salud en el Trabajo y Comité de Convivencia Laboral</dc:title>
  <dc:creator>Secretaria General</dc:creator>
  <cp:lastModifiedBy>Juan Carlos Martínez Bernal</cp:lastModifiedBy>
  <cp:revision>11</cp:revision>
  <cp:lastPrinted>2017-01-25T20:54:00Z</cp:lastPrinted>
  <dcterms:created xsi:type="dcterms:W3CDTF">2017-11-27T17:19:00Z</dcterms:created>
  <dcterms:modified xsi:type="dcterms:W3CDTF">2025-03-03T21:23:00Z</dcterms:modified>
</cp:coreProperties>
</file>