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059FF" w14:textId="77777777" w:rsidR="00CB13AC" w:rsidRPr="001D7664" w:rsidRDefault="00CB13AC" w:rsidP="00CB13AC">
      <w:pPr>
        <w:jc w:val="both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p w14:paraId="79295A4F" w14:textId="77777777" w:rsidR="00E508B4" w:rsidRPr="001D7664" w:rsidRDefault="00E508B4" w:rsidP="00CB13AC">
      <w:pPr>
        <w:jc w:val="both"/>
        <w:rPr>
          <w:rFonts w:ascii="Arial" w:hAnsi="Arial" w:cs="Arial"/>
          <w:sz w:val="22"/>
          <w:szCs w:val="22"/>
        </w:rPr>
      </w:pPr>
    </w:p>
    <w:p w14:paraId="427A7E43" w14:textId="77777777" w:rsidR="00E508B4" w:rsidRDefault="00843492" w:rsidP="00CB13A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Siendo las 00:0</w:t>
      </w:r>
      <w:r w:rsidR="00E508B4" w:rsidRPr="001D7664">
        <w:rPr>
          <w:rFonts w:ascii="Arial" w:hAnsi="Arial" w:cs="Arial"/>
          <w:sz w:val="22"/>
          <w:szCs w:val="22"/>
        </w:rPr>
        <w:t xml:space="preserve">0 p.m. del día </w:t>
      </w:r>
      <w:r>
        <w:rPr>
          <w:rFonts w:ascii="Arial" w:hAnsi="Arial" w:cs="Arial"/>
          <w:sz w:val="22"/>
          <w:szCs w:val="22"/>
        </w:rPr>
        <w:t>XXX</w:t>
      </w:r>
      <w:r w:rsidR="00E508B4" w:rsidRPr="001D7664">
        <w:rPr>
          <w:rFonts w:ascii="Arial" w:hAnsi="Arial" w:cs="Arial"/>
          <w:sz w:val="22"/>
          <w:szCs w:val="22"/>
        </w:rPr>
        <w:t xml:space="preserve"> de</w:t>
      </w:r>
      <w:r>
        <w:rPr>
          <w:rFonts w:ascii="Arial" w:hAnsi="Arial" w:cs="Arial"/>
          <w:sz w:val="22"/>
          <w:szCs w:val="22"/>
        </w:rPr>
        <w:t>l mes XXX</w:t>
      </w:r>
      <w:r w:rsidR="00E508B4" w:rsidRPr="001D766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 año XXX</w:t>
      </w:r>
      <w:r w:rsidR="00CB13AC" w:rsidRPr="001D7664">
        <w:rPr>
          <w:rFonts w:ascii="Arial" w:hAnsi="Arial" w:cs="Arial"/>
          <w:sz w:val="22"/>
          <w:szCs w:val="22"/>
        </w:rPr>
        <w:t>, se dio por finalizado el proceso de votación para elección de</w:t>
      </w:r>
      <w:r w:rsidR="001D7664" w:rsidRPr="001D7664">
        <w:rPr>
          <w:rFonts w:ascii="Arial" w:hAnsi="Arial" w:cs="Arial"/>
          <w:sz w:val="22"/>
          <w:szCs w:val="22"/>
        </w:rPr>
        <w:t xml:space="preserve"> </w:t>
      </w:r>
      <w:r w:rsidR="00CB13AC" w:rsidRPr="001D7664">
        <w:rPr>
          <w:rFonts w:ascii="Arial" w:hAnsi="Arial" w:cs="Arial"/>
          <w:sz w:val="22"/>
          <w:szCs w:val="22"/>
        </w:rPr>
        <w:t>l</w:t>
      </w:r>
      <w:r w:rsidR="001D7664" w:rsidRPr="001D7664">
        <w:rPr>
          <w:rFonts w:ascii="Arial" w:hAnsi="Arial" w:cs="Arial"/>
          <w:sz w:val="22"/>
          <w:szCs w:val="22"/>
        </w:rPr>
        <w:t>os</w:t>
      </w:r>
      <w:r w:rsidR="00CB13AC" w:rsidRPr="001D7664">
        <w:rPr>
          <w:rFonts w:ascii="Arial" w:hAnsi="Arial" w:cs="Arial"/>
          <w:sz w:val="22"/>
          <w:szCs w:val="22"/>
        </w:rPr>
        <w:t xml:space="preserve"> representant</w:t>
      </w:r>
      <w:r w:rsidR="00E508B4" w:rsidRPr="001D7664">
        <w:rPr>
          <w:rFonts w:ascii="Arial" w:hAnsi="Arial" w:cs="Arial"/>
          <w:sz w:val="22"/>
          <w:szCs w:val="22"/>
        </w:rPr>
        <w:t>e</w:t>
      </w:r>
      <w:r w:rsidR="001D7664" w:rsidRPr="001D7664">
        <w:rPr>
          <w:rFonts w:ascii="Arial" w:hAnsi="Arial" w:cs="Arial"/>
          <w:sz w:val="22"/>
          <w:szCs w:val="22"/>
        </w:rPr>
        <w:t>s</w:t>
      </w:r>
      <w:r w:rsidR="00E508B4" w:rsidRPr="001D7664">
        <w:rPr>
          <w:rFonts w:ascii="Arial" w:hAnsi="Arial" w:cs="Arial"/>
          <w:sz w:val="22"/>
          <w:szCs w:val="22"/>
        </w:rPr>
        <w:t xml:space="preserve"> de los empleados</w:t>
      </w:r>
      <w:r>
        <w:rPr>
          <w:rFonts w:ascii="Arial" w:hAnsi="Arial" w:cs="Arial"/>
          <w:sz w:val="22"/>
          <w:szCs w:val="22"/>
        </w:rPr>
        <w:t xml:space="preserve"> al comité XXX </w:t>
      </w:r>
      <w:r w:rsidR="00CB13AC" w:rsidRPr="001D7664">
        <w:rPr>
          <w:rFonts w:ascii="Arial" w:hAnsi="Arial" w:cs="Arial"/>
          <w:sz w:val="22"/>
          <w:szCs w:val="22"/>
        </w:rPr>
        <w:t xml:space="preserve">y se deja constancia </w:t>
      </w:r>
      <w:r w:rsidR="003E2AA8">
        <w:rPr>
          <w:rFonts w:ascii="Arial" w:hAnsi="Arial" w:cs="Arial"/>
          <w:sz w:val="22"/>
          <w:szCs w:val="22"/>
        </w:rPr>
        <w:t>de los siguientes resultados:</w:t>
      </w:r>
    </w:p>
    <w:p w14:paraId="704AAA07" w14:textId="77777777" w:rsidR="003E2AA8" w:rsidRPr="001D7664" w:rsidRDefault="003E2AA8" w:rsidP="00CB13AC">
      <w:pPr>
        <w:jc w:val="both"/>
        <w:rPr>
          <w:rFonts w:ascii="Arial" w:hAnsi="Arial" w:cs="Arial"/>
          <w:sz w:val="22"/>
          <w:szCs w:val="22"/>
        </w:rPr>
      </w:pPr>
    </w:p>
    <w:p w14:paraId="7B69B8A3" w14:textId="77777777" w:rsidR="003E2AA8" w:rsidRDefault="003E2AA8" w:rsidP="00CB13AC">
      <w:pPr>
        <w:jc w:val="center"/>
        <w:rPr>
          <w:rFonts w:ascii="Arial" w:hAnsi="Arial" w:cs="Arial"/>
          <w:b/>
          <w:sz w:val="22"/>
          <w:szCs w:val="22"/>
        </w:rPr>
      </w:pPr>
    </w:p>
    <w:p w14:paraId="21DD4D36" w14:textId="77777777" w:rsidR="00CB13AC" w:rsidRPr="001D7664" w:rsidRDefault="00CB13AC" w:rsidP="00CB13AC">
      <w:pPr>
        <w:jc w:val="center"/>
        <w:rPr>
          <w:rFonts w:ascii="Arial" w:hAnsi="Arial" w:cs="Arial"/>
          <w:b/>
          <w:sz w:val="22"/>
          <w:szCs w:val="22"/>
        </w:rPr>
      </w:pPr>
      <w:r w:rsidRPr="001D7664">
        <w:rPr>
          <w:rFonts w:ascii="Arial" w:hAnsi="Arial" w:cs="Arial"/>
          <w:b/>
          <w:sz w:val="22"/>
          <w:szCs w:val="22"/>
        </w:rPr>
        <w:t>RESULTADOS OBTENIDOS DEL CONTEO DE VOTOS:</w:t>
      </w:r>
    </w:p>
    <w:p w14:paraId="41E7DE2B" w14:textId="77777777" w:rsidR="00CB13AC" w:rsidRPr="001D7664" w:rsidRDefault="00CB13AC" w:rsidP="00CB13AC">
      <w:pPr>
        <w:jc w:val="center"/>
        <w:rPr>
          <w:rFonts w:ascii="Arial" w:hAnsi="Arial" w:cs="Arial"/>
          <w:sz w:val="22"/>
          <w:szCs w:val="22"/>
        </w:rPr>
      </w:pPr>
    </w:p>
    <w:tbl>
      <w:tblPr>
        <w:tblW w:w="8890" w:type="dxa"/>
        <w:tblInd w:w="547" w:type="dxa"/>
        <w:shd w:val="clear" w:color="auto" w:fill="FFFFFF" w:themeFill="background1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4500"/>
      </w:tblGrid>
      <w:tr w:rsidR="00CB13AC" w:rsidRPr="001D7664" w14:paraId="6C6BD6B4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42F162" w14:textId="77777777" w:rsidR="00CB13AC" w:rsidRPr="001D7664" w:rsidRDefault="00CB13AC" w:rsidP="00423F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D7664">
              <w:rPr>
                <w:rFonts w:ascii="Arial" w:hAnsi="Arial" w:cs="Arial"/>
                <w:sz w:val="22"/>
                <w:szCs w:val="22"/>
              </w:rPr>
              <w:t>NOMBRE</w:t>
            </w:r>
            <w:r w:rsidR="00423FF2" w:rsidRPr="001D7664">
              <w:rPr>
                <w:rFonts w:ascii="Arial" w:hAnsi="Arial" w:cs="Arial"/>
                <w:sz w:val="22"/>
                <w:szCs w:val="22"/>
              </w:rPr>
              <w:t xml:space="preserve"> DE CANDIDATO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332DAB" w14:textId="77777777" w:rsidR="00CB13AC" w:rsidRPr="001D7664" w:rsidRDefault="00CB13AC" w:rsidP="00EF26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D7664">
              <w:rPr>
                <w:rFonts w:ascii="Arial" w:hAnsi="Arial" w:cs="Arial"/>
                <w:sz w:val="22"/>
                <w:szCs w:val="22"/>
              </w:rPr>
              <w:t>NÚMERO DE VOTOS</w:t>
            </w:r>
          </w:p>
        </w:tc>
      </w:tr>
      <w:tr w:rsidR="00CB13AC" w:rsidRPr="001D7664" w14:paraId="3EC2348C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18B294" w14:textId="77777777" w:rsidR="00CB13AC" w:rsidRPr="001D7664" w:rsidRDefault="00CB13AC" w:rsidP="00EF267C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877C8E" w14:textId="77777777" w:rsidR="00CB13AC" w:rsidRPr="001D7664" w:rsidRDefault="00CB13AC" w:rsidP="00EF2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D7664" w:rsidRPr="001D7664" w14:paraId="6FAD5217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66A19F" w14:textId="77777777" w:rsidR="001D7664" w:rsidRPr="001D7664" w:rsidRDefault="001D7664" w:rsidP="00EF267C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532487" w14:textId="77777777" w:rsidR="001D7664" w:rsidRPr="001D7664" w:rsidRDefault="001D7664" w:rsidP="00EF2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D7664" w:rsidRPr="001D7664" w14:paraId="1B03314D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3330B8" w14:textId="77777777" w:rsidR="001D7664" w:rsidRPr="001D7664" w:rsidRDefault="001D7664" w:rsidP="00EF267C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E0E021" w14:textId="77777777" w:rsidR="001D7664" w:rsidRPr="001D7664" w:rsidRDefault="001D7664" w:rsidP="00EF2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D7664" w:rsidRPr="001D7664" w14:paraId="57F9958B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870C3F" w14:textId="77777777" w:rsidR="001D7664" w:rsidRPr="001D7664" w:rsidRDefault="001D7664" w:rsidP="00EF267C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EDAC59" w14:textId="77777777" w:rsidR="001D7664" w:rsidRPr="001D7664" w:rsidRDefault="001D7664" w:rsidP="00EF2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508B4" w:rsidRPr="001D7664" w14:paraId="30CD5B3A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EACCB7" w14:textId="77777777" w:rsidR="00E508B4" w:rsidRPr="001D7664" w:rsidRDefault="00E508B4" w:rsidP="00EF267C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BC4C70" w14:textId="77777777" w:rsidR="00E508B4" w:rsidRPr="001D7664" w:rsidRDefault="00E508B4" w:rsidP="00EF2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B13AC" w:rsidRPr="001D7664" w14:paraId="4C06BDAD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318155" w14:textId="77777777" w:rsidR="00CB13AC" w:rsidRPr="001D7664" w:rsidRDefault="00CB13AC" w:rsidP="00EF267C">
            <w:pPr>
              <w:rPr>
                <w:rFonts w:ascii="Arial" w:hAnsi="Arial" w:cs="Arial"/>
                <w:sz w:val="22"/>
                <w:szCs w:val="22"/>
              </w:rPr>
            </w:pPr>
            <w:r w:rsidRPr="001D7664">
              <w:rPr>
                <w:rFonts w:ascii="Arial" w:hAnsi="Arial" w:cs="Arial"/>
                <w:sz w:val="22"/>
                <w:szCs w:val="22"/>
              </w:rPr>
              <w:t>VOTOS EN BLANCO: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3B7BBC" w14:textId="77777777" w:rsidR="00CB13AC" w:rsidRPr="001D7664" w:rsidRDefault="00CB13AC" w:rsidP="00EF2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B13AC" w:rsidRPr="001D7664" w14:paraId="65ED3E4A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A782B8" w14:textId="77777777" w:rsidR="00CB13AC" w:rsidRPr="001D7664" w:rsidRDefault="00CB13AC" w:rsidP="00EF267C">
            <w:pPr>
              <w:rPr>
                <w:rFonts w:ascii="Arial" w:hAnsi="Arial" w:cs="Arial"/>
                <w:sz w:val="22"/>
                <w:szCs w:val="22"/>
              </w:rPr>
            </w:pPr>
            <w:r w:rsidRPr="001D7664">
              <w:rPr>
                <w:rFonts w:ascii="Arial" w:hAnsi="Arial" w:cs="Arial"/>
                <w:sz w:val="22"/>
                <w:szCs w:val="22"/>
              </w:rPr>
              <w:t>VOTOS ANULADOS: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4EA3C2" w14:textId="77777777" w:rsidR="00CB13AC" w:rsidRPr="001D7664" w:rsidRDefault="00CB13AC" w:rsidP="00EF2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B13AC" w:rsidRPr="001D7664" w14:paraId="2279FD2E" w14:textId="77777777" w:rsidTr="0040062D">
        <w:trPr>
          <w:cantSplit/>
          <w:trHeight w:val="420"/>
        </w:trPr>
        <w:tc>
          <w:tcPr>
            <w:tcW w:w="4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7B7D8A" w14:textId="77777777" w:rsidR="00CB13AC" w:rsidRPr="001D7664" w:rsidRDefault="00CB13AC" w:rsidP="00EF267C">
            <w:pPr>
              <w:rPr>
                <w:rFonts w:ascii="Arial" w:hAnsi="Arial" w:cs="Arial"/>
                <w:sz w:val="22"/>
                <w:szCs w:val="22"/>
              </w:rPr>
            </w:pPr>
            <w:r w:rsidRPr="001D7664">
              <w:rPr>
                <w:rFonts w:ascii="Arial" w:hAnsi="Arial" w:cs="Arial"/>
                <w:sz w:val="22"/>
                <w:szCs w:val="22"/>
              </w:rPr>
              <w:t>TOTAL VOTOS: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8BFD1C" w14:textId="77777777" w:rsidR="00CB13AC" w:rsidRPr="001D7664" w:rsidRDefault="00CB13AC" w:rsidP="00EF267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CF297AA" w14:textId="77777777" w:rsidR="00CB13AC" w:rsidRPr="001D7664" w:rsidRDefault="00CB13AC" w:rsidP="00CB13AC">
      <w:pPr>
        <w:jc w:val="both"/>
        <w:rPr>
          <w:rFonts w:ascii="Arial" w:hAnsi="Arial" w:cs="Arial"/>
          <w:b/>
          <w:sz w:val="22"/>
          <w:szCs w:val="22"/>
        </w:rPr>
      </w:pPr>
    </w:p>
    <w:p w14:paraId="41B13950" w14:textId="77777777" w:rsidR="00CB13AC" w:rsidRPr="001D7664" w:rsidRDefault="00CB13AC" w:rsidP="00CB13AC">
      <w:pPr>
        <w:rPr>
          <w:rFonts w:ascii="Arial" w:hAnsi="Arial" w:cs="Arial"/>
          <w:sz w:val="22"/>
          <w:szCs w:val="22"/>
          <w:lang w:val="es-ES"/>
        </w:rPr>
      </w:pPr>
    </w:p>
    <w:p w14:paraId="46F082C3" w14:textId="77777777" w:rsidR="00CB13AC" w:rsidRPr="001D7664" w:rsidRDefault="00CB13AC" w:rsidP="00CB13AC">
      <w:pPr>
        <w:rPr>
          <w:rFonts w:ascii="Arial" w:hAnsi="Arial" w:cs="Arial"/>
          <w:sz w:val="22"/>
          <w:szCs w:val="22"/>
          <w:lang w:val="es-ES"/>
        </w:rPr>
      </w:pPr>
    </w:p>
    <w:p w14:paraId="13D53E5F" w14:textId="77777777" w:rsidR="00505F4A" w:rsidRPr="001D7664" w:rsidRDefault="00505F4A" w:rsidP="00CB13AC">
      <w:pPr>
        <w:rPr>
          <w:rFonts w:ascii="Arial" w:hAnsi="Arial" w:cs="Arial"/>
          <w:sz w:val="22"/>
          <w:szCs w:val="22"/>
          <w:lang w:val="es-ES"/>
        </w:rPr>
      </w:pPr>
    </w:p>
    <w:p w14:paraId="76C67995" w14:textId="77777777" w:rsidR="00CB13AC" w:rsidRPr="001D7664" w:rsidRDefault="00CB13AC" w:rsidP="00CB13AC">
      <w:pPr>
        <w:rPr>
          <w:rFonts w:ascii="Arial" w:hAnsi="Arial" w:cs="Arial"/>
          <w:sz w:val="22"/>
          <w:szCs w:val="22"/>
          <w:lang w:val="es-ES"/>
        </w:rPr>
      </w:pPr>
    </w:p>
    <w:p w14:paraId="37333660" w14:textId="77777777" w:rsidR="00CB13AC" w:rsidRPr="001D7664" w:rsidRDefault="00CB13AC" w:rsidP="00CB13AC">
      <w:pPr>
        <w:rPr>
          <w:rFonts w:ascii="Arial" w:hAnsi="Arial" w:cs="Arial"/>
          <w:sz w:val="22"/>
          <w:szCs w:val="22"/>
          <w:lang w:val="es-ES"/>
        </w:rPr>
      </w:pPr>
    </w:p>
    <w:p w14:paraId="42B9D46C" w14:textId="77777777" w:rsidR="003E2AA8" w:rsidRPr="0036027E" w:rsidRDefault="003E2AA8" w:rsidP="003E2AA8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___</w:t>
      </w:r>
      <w:r w:rsidRPr="0036027E">
        <w:rPr>
          <w:rFonts w:ascii="Arial" w:hAnsi="Arial" w:cs="Arial"/>
          <w:sz w:val="22"/>
          <w:szCs w:val="22"/>
          <w:lang w:val="es-ES"/>
        </w:rPr>
        <w:t>____</w:t>
      </w:r>
      <w:r>
        <w:rPr>
          <w:rFonts w:ascii="Arial" w:hAnsi="Arial" w:cs="Arial"/>
          <w:sz w:val="22"/>
          <w:szCs w:val="22"/>
          <w:lang w:val="es-ES"/>
        </w:rPr>
        <w:t>____________________________</w:t>
      </w:r>
      <w:r w:rsidRPr="0036027E">
        <w:rPr>
          <w:rFonts w:ascii="Arial" w:hAnsi="Arial" w:cs="Arial"/>
          <w:sz w:val="22"/>
          <w:szCs w:val="22"/>
          <w:lang w:val="es-ES"/>
        </w:rPr>
        <w:t xml:space="preserve">      </w:t>
      </w:r>
      <w:r w:rsidRPr="0036027E">
        <w:rPr>
          <w:rFonts w:ascii="Arial" w:hAnsi="Arial" w:cs="Arial"/>
          <w:sz w:val="22"/>
          <w:szCs w:val="22"/>
          <w:lang w:val="es-ES"/>
        </w:rPr>
        <w:tab/>
        <w:t xml:space="preserve"> </w:t>
      </w:r>
      <w:r>
        <w:rPr>
          <w:rFonts w:ascii="Arial" w:hAnsi="Arial" w:cs="Arial"/>
          <w:sz w:val="22"/>
          <w:szCs w:val="22"/>
          <w:lang w:val="es-ES"/>
        </w:rPr>
        <w:t xml:space="preserve">     </w:t>
      </w:r>
      <w:r w:rsidRPr="0036027E">
        <w:rPr>
          <w:rFonts w:ascii="Arial" w:hAnsi="Arial" w:cs="Arial"/>
          <w:sz w:val="22"/>
          <w:szCs w:val="22"/>
          <w:lang w:val="es-ES"/>
        </w:rPr>
        <w:t xml:space="preserve"> ______________________________</w:t>
      </w:r>
      <w:r>
        <w:rPr>
          <w:rFonts w:ascii="Arial" w:hAnsi="Arial" w:cs="Arial"/>
          <w:sz w:val="22"/>
          <w:szCs w:val="22"/>
          <w:lang w:val="es-ES"/>
        </w:rPr>
        <w:t>__</w:t>
      </w:r>
      <w:r w:rsidRPr="0036027E">
        <w:rPr>
          <w:rFonts w:ascii="Arial" w:hAnsi="Arial" w:cs="Arial"/>
          <w:sz w:val="22"/>
          <w:szCs w:val="22"/>
          <w:lang w:val="es-ES"/>
        </w:rPr>
        <w:t xml:space="preserve">             </w:t>
      </w:r>
    </w:p>
    <w:p w14:paraId="6E16FB03" w14:textId="77777777" w:rsidR="003E2AA8" w:rsidRPr="0036027E" w:rsidRDefault="003E2AA8" w:rsidP="003E2AA8">
      <w:pPr>
        <w:rPr>
          <w:rFonts w:ascii="Arial" w:hAnsi="Arial" w:cs="Arial"/>
          <w:sz w:val="22"/>
          <w:szCs w:val="22"/>
          <w:lang w:val="es-ES"/>
        </w:rPr>
      </w:pPr>
      <w:r w:rsidRPr="0036027E">
        <w:rPr>
          <w:rFonts w:ascii="Arial" w:hAnsi="Arial" w:cs="Arial"/>
          <w:sz w:val="22"/>
          <w:szCs w:val="22"/>
          <w:lang w:val="es-ES"/>
        </w:rPr>
        <w:t>Firma</w:t>
      </w:r>
      <w:r w:rsidR="00843492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 xml:space="preserve">Oficina de Control Interno                </w:t>
      </w:r>
      <w:r w:rsidR="00843492">
        <w:rPr>
          <w:rFonts w:ascii="Arial" w:hAnsi="Arial" w:cs="Arial"/>
          <w:sz w:val="22"/>
          <w:szCs w:val="22"/>
          <w:lang w:val="es-ES"/>
        </w:rPr>
        <w:t xml:space="preserve">                   </w:t>
      </w:r>
      <w:r>
        <w:rPr>
          <w:rFonts w:ascii="Arial" w:hAnsi="Arial" w:cs="Arial"/>
          <w:sz w:val="22"/>
          <w:szCs w:val="22"/>
          <w:lang w:val="es-ES"/>
        </w:rPr>
        <w:t xml:space="preserve">  </w:t>
      </w:r>
      <w:r w:rsidR="00843492">
        <w:rPr>
          <w:rFonts w:ascii="Arial" w:hAnsi="Arial" w:cs="Arial"/>
          <w:sz w:val="22"/>
          <w:szCs w:val="22"/>
          <w:lang w:val="es-ES"/>
        </w:rPr>
        <w:t xml:space="preserve">Firma Dirección de </w:t>
      </w:r>
      <w:r>
        <w:rPr>
          <w:rFonts w:ascii="Arial" w:hAnsi="Arial" w:cs="Arial"/>
          <w:sz w:val="22"/>
          <w:szCs w:val="22"/>
          <w:lang w:val="es-ES"/>
        </w:rPr>
        <w:t>Gestión Corporativa</w:t>
      </w:r>
      <w:r w:rsidRPr="0036027E">
        <w:rPr>
          <w:rFonts w:ascii="Arial" w:hAnsi="Arial" w:cs="Arial"/>
          <w:sz w:val="22"/>
          <w:szCs w:val="22"/>
          <w:lang w:val="es-ES"/>
        </w:rPr>
        <w:t xml:space="preserve">                                  </w:t>
      </w:r>
    </w:p>
    <w:p w14:paraId="02A8A2BF" w14:textId="77777777" w:rsidR="003E2AA8" w:rsidRPr="0036027E" w:rsidRDefault="003E2AA8" w:rsidP="003E2AA8">
      <w:pPr>
        <w:rPr>
          <w:rFonts w:ascii="Arial" w:hAnsi="Arial" w:cs="Arial"/>
          <w:sz w:val="22"/>
          <w:szCs w:val="22"/>
          <w:lang w:val="es-ES"/>
        </w:rPr>
      </w:pPr>
      <w:r w:rsidRPr="0036027E">
        <w:rPr>
          <w:rFonts w:ascii="Arial" w:hAnsi="Arial" w:cs="Arial"/>
          <w:sz w:val="22"/>
          <w:szCs w:val="22"/>
          <w:lang w:val="es-ES"/>
        </w:rPr>
        <w:t xml:space="preserve">Nombre:      </w:t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  <w:t xml:space="preserve">       </w:t>
      </w:r>
      <w:r>
        <w:rPr>
          <w:rFonts w:ascii="Arial" w:hAnsi="Arial" w:cs="Arial"/>
          <w:sz w:val="22"/>
          <w:szCs w:val="22"/>
          <w:lang w:val="es-ES"/>
        </w:rPr>
        <w:tab/>
        <w:t xml:space="preserve">       </w:t>
      </w:r>
      <w:r w:rsidRPr="0036027E">
        <w:rPr>
          <w:rFonts w:ascii="Arial" w:hAnsi="Arial" w:cs="Arial"/>
          <w:sz w:val="22"/>
          <w:szCs w:val="22"/>
          <w:lang w:val="es-ES"/>
        </w:rPr>
        <w:t xml:space="preserve">Nombre:                                                                            </w:t>
      </w:r>
    </w:p>
    <w:p w14:paraId="184A4F34" w14:textId="68CB3211" w:rsidR="00315506" w:rsidRPr="0036027E" w:rsidRDefault="003E2AA8" w:rsidP="003E2AA8">
      <w:pPr>
        <w:rPr>
          <w:rFonts w:ascii="Arial" w:hAnsi="Arial" w:cs="Arial"/>
          <w:sz w:val="22"/>
          <w:szCs w:val="22"/>
          <w:lang w:val="es-ES"/>
        </w:rPr>
      </w:pPr>
      <w:r w:rsidRPr="0036027E">
        <w:rPr>
          <w:rFonts w:ascii="Arial" w:hAnsi="Arial" w:cs="Arial"/>
          <w:sz w:val="22"/>
          <w:szCs w:val="22"/>
          <w:lang w:val="es-ES"/>
        </w:rPr>
        <w:t xml:space="preserve">C.C.          </w:t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  <w:t xml:space="preserve">     </w:t>
      </w:r>
      <w:r>
        <w:rPr>
          <w:rFonts w:ascii="Arial" w:hAnsi="Arial" w:cs="Arial"/>
          <w:sz w:val="22"/>
          <w:szCs w:val="22"/>
          <w:lang w:val="es-ES"/>
        </w:rPr>
        <w:tab/>
        <w:t xml:space="preserve">       </w:t>
      </w:r>
      <w:r w:rsidRPr="0036027E">
        <w:rPr>
          <w:rFonts w:ascii="Arial" w:hAnsi="Arial" w:cs="Arial"/>
          <w:sz w:val="22"/>
          <w:szCs w:val="22"/>
          <w:lang w:val="es-ES"/>
        </w:rPr>
        <w:t xml:space="preserve">C.C                                                                                   </w:t>
      </w:r>
    </w:p>
    <w:sectPr w:rsidR="00315506" w:rsidRPr="0036027E" w:rsidSect="00681A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2835" w:right="1134" w:bottom="1701" w:left="1134" w:header="283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40FB8" w14:textId="77777777" w:rsidR="009A1C85" w:rsidRDefault="009A1C85">
      <w:r>
        <w:separator/>
      </w:r>
    </w:p>
  </w:endnote>
  <w:endnote w:type="continuationSeparator" w:id="0">
    <w:p w14:paraId="741F0C2D" w14:textId="77777777" w:rsidR="009A1C85" w:rsidRDefault="009A1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51EBC3" w14:textId="77777777" w:rsidR="00AC7049" w:rsidRDefault="00AC70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BC3A6" w14:textId="77777777" w:rsidR="00AC7049" w:rsidRDefault="00AC7049" w:rsidP="00AC7049">
    <w:pPr>
      <w:pStyle w:val="Piedepgina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noProof/>
        <w:sz w:val="18"/>
        <w:szCs w:val="18"/>
        <w:lang w:val="es-CO" w:eastAsia="es-CO"/>
      </w:rPr>
      <w:drawing>
        <wp:inline distT="0" distB="0" distL="0" distR="0" wp14:anchorId="2563080F" wp14:editId="75564DF6">
          <wp:extent cx="3599695" cy="899162"/>
          <wp:effectExtent l="0" t="0" r="127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695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2220EF" w14:textId="77777777" w:rsidR="00AC7049" w:rsidRDefault="00AC7049" w:rsidP="00AC7049">
    <w:pPr>
      <w:pStyle w:val="Piedepgina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CLASIFICACIÓN DE LA INFORMACIÓN: PÚBLICA CLASIFICADA</w:t>
    </w:r>
  </w:p>
  <w:p w14:paraId="79CF37B7" w14:textId="77777777" w:rsidR="00AC7049" w:rsidRDefault="00AC7049" w:rsidP="00AC7049">
    <w:pPr>
      <w:pStyle w:val="Piedepgina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2311300-FT-041 Versión 01 </w:t>
    </w:r>
  </w:p>
  <w:p w14:paraId="4BA9F8D6" w14:textId="0456322A" w:rsidR="009D537C" w:rsidRPr="00681A31" w:rsidRDefault="009D537C" w:rsidP="00AC7049">
    <w:pPr>
      <w:pStyle w:val="Piedepgina"/>
      <w:jc w:val="center"/>
      <w:rPr>
        <w:rFonts w:ascii="Arial" w:hAnsi="Arial" w:cs="Arial"/>
        <w:b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729112" w14:textId="77777777" w:rsidR="006D7862" w:rsidRDefault="006D7862" w:rsidP="0072306A">
    <w:pPr>
      <w:pStyle w:val="Piedepgina"/>
    </w:pPr>
  </w:p>
  <w:tbl>
    <w:tblPr>
      <w:tblStyle w:val="Tablaconcuadrcula"/>
      <w:tblW w:w="1027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32"/>
      <w:gridCol w:w="3732"/>
      <w:gridCol w:w="3211"/>
    </w:tblGrid>
    <w:tr w:rsidR="00D12142" w14:paraId="09E73613" w14:textId="77777777" w:rsidTr="00D12142">
      <w:trPr>
        <w:trHeight w:val="287"/>
        <w:jc w:val="center"/>
      </w:trPr>
      <w:tc>
        <w:tcPr>
          <w:tcW w:w="3332" w:type="dxa"/>
          <w:vAlign w:val="bottom"/>
        </w:tcPr>
        <w:p w14:paraId="00342261" w14:textId="77777777" w:rsidR="00D12142" w:rsidRDefault="00D12142" w:rsidP="00873824">
          <w:r w:rsidRPr="00414608">
            <w:t>PS01-FO11</w:t>
          </w:r>
          <w:r>
            <w:t>7</w:t>
          </w:r>
          <w:r w:rsidRPr="00414608">
            <w:t>-V</w:t>
          </w:r>
          <w:r>
            <w:t>5</w:t>
          </w:r>
        </w:p>
      </w:tc>
      <w:tc>
        <w:tcPr>
          <w:tcW w:w="3732" w:type="dxa"/>
          <w:vAlign w:val="bottom"/>
        </w:tcPr>
        <w:p w14:paraId="6B17979D" w14:textId="77777777" w:rsidR="00D12142" w:rsidRDefault="00D12142" w:rsidP="00D12142">
          <w:pPr>
            <w:jc w:val="center"/>
          </w:pPr>
          <w:r>
            <w:rPr>
              <w:noProof/>
              <w:lang w:val="es-CO" w:eastAsia="es-CO"/>
            </w:rPr>
            <w:drawing>
              <wp:inline distT="0" distB="0" distL="0" distR="0" wp14:anchorId="190AA6EA" wp14:editId="48B21435">
                <wp:extent cx="1641600" cy="590400"/>
                <wp:effectExtent l="0" t="0" r="0" b="635"/>
                <wp:docPr id="8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ce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1600" cy="59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1" w:type="dxa"/>
          <w:vAlign w:val="bottom"/>
        </w:tcPr>
        <w:p w14:paraId="0320519A" w14:textId="77777777" w:rsidR="00D12142" w:rsidRDefault="00D12142" w:rsidP="00873824">
          <w:pPr>
            <w:jc w:val="right"/>
          </w:pPr>
          <w:r w:rsidRPr="00414608">
            <w:rPr>
              <w:lang w:val="es-ES"/>
            </w:rPr>
            <w:t xml:space="preserve">Página </w:t>
          </w:r>
          <w:r w:rsidR="00D124BF" w:rsidRPr="00414608">
            <w:rPr>
              <w:lang w:val="es-ES"/>
            </w:rPr>
            <w:fldChar w:fldCharType="begin"/>
          </w:r>
          <w:r w:rsidRPr="00414608">
            <w:rPr>
              <w:lang w:val="es-ES"/>
            </w:rPr>
            <w:instrText xml:space="preserve"> PAGE </w:instrText>
          </w:r>
          <w:r w:rsidR="00D124BF" w:rsidRPr="00414608">
            <w:rPr>
              <w:lang w:val="es-ES"/>
            </w:rPr>
            <w:fldChar w:fldCharType="separate"/>
          </w:r>
          <w:r w:rsidR="00B86257">
            <w:rPr>
              <w:noProof/>
              <w:lang w:val="es-ES"/>
            </w:rPr>
            <w:t>1</w:t>
          </w:r>
          <w:r w:rsidR="00D124BF" w:rsidRPr="00414608">
            <w:rPr>
              <w:lang w:val="es-ES"/>
            </w:rPr>
            <w:fldChar w:fldCharType="end"/>
          </w:r>
          <w:r w:rsidRPr="00414608">
            <w:rPr>
              <w:lang w:val="es-ES"/>
            </w:rPr>
            <w:t xml:space="preserve"> de </w:t>
          </w:r>
          <w:r w:rsidR="00D124BF" w:rsidRPr="00414608">
            <w:rPr>
              <w:lang w:val="es-ES"/>
            </w:rPr>
            <w:fldChar w:fldCharType="begin"/>
          </w:r>
          <w:r w:rsidRPr="00414608">
            <w:rPr>
              <w:lang w:val="es-ES"/>
            </w:rPr>
            <w:instrText xml:space="preserve"> NUMPAGES  </w:instrText>
          </w:r>
          <w:r w:rsidR="00D124BF" w:rsidRPr="00414608">
            <w:rPr>
              <w:lang w:val="es-ES"/>
            </w:rPr>
            <w:fldChar w:fldCharType="separate"/>
          </w:r>
          <w:r w:rsidR="004C7510">
            <w:rPr>
              <w:noProof/>
              <w:lang w:val="es-ES"/>
            </w:rPr>
            <w:t>1</w:t>
          </w:r>
          <w:r w:rsidR="00D124BF" w:rsidRPr="00414608">
            <w:rPr>
              <w:lang w:val="es-ES"/>
            </w:rPr>
            <w:fldChar w:fldCharType="end"/>
          </w:r>
        </w:p>
      </w:tc>
    </w:tr>
  </w:tbl>
  <w:p w14:paraId="06122211" w14:textId="77777777" w:rsidR="00D12142" w:rsidRDefault="00D12142" w:rsidP="006D786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FA5103" w14:textId="77777777" w:rsidR="009A1C85" w:rsidRDefault="009A1C85">
      <w:r>
        <w:separator/>
      </w:r>
    </w:p>
  </w:footnote>
  <w:footnote w:type="continuationSeparator" w:id="0">
    <w:p w14:paraId="178C5B26" w14:textId="77777777" w:rsidR="009A1C85" w:rsidRDefault="009A1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1BE50" w14:textId="4D13EFE9" w:rsidR="0040062D" w:rsidRDefault="004006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0B5D8C" w14:textId="4C426AE9" w:rsidR="001D7664" w:rsidRDefault="00F40FC9" w:rsidP="001D7664">
    <w:pPr>
      <w:jc w:val="center"/>
      <w:rPr>
        <w:rFonts w:ascii="Arial" w:hAnsi="Arial" w:cs="Arial"/>
        <w:b/>
        <w:sz w:val="24"/>
        <w:szCs w:val="24"/>
      </w:rPr>
    </w:pPr>
    <w:r w:rsidRPr="00F40FC9">
      <w:rPr>
        <w:rFonts w:ascii="Arial" w:hAnsi="Arial" w:cs="Arial"/>
        <w:b/>
        <w:noProof/>
        <w:sz w:val="24"/>
        <w:szCs w:val="24"/>
        <w:lang w:val="es-CO" w:eastAsia="es-CO"/>
      </w:rPr>
      <w:drawing>
        <wp:inline distT="0" distB="0" distL="0" distR="0" wp14:anchorId="6228402F" wp14:editId="3D333CAA">
          <wp:extent cx="2418750" cy="900000"/>
          <wp:effectExtent l="0" t="0" r="635" b="0"/>
          <wp:docPr id="3" name="Imagen 3" descr="G:\Unidades compartidas\Documentos SIG\2020\Logos\logo marca entid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Unidades compartidas\Documentos SIG\2020\Logos\logo marca entid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8750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108AD2" w14:textId="77777777" w:rsidR="001D7664" w:rsidRPr="0036027E" w:rsidRDefault="00843492" w:rsidP="00843492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ELECCIÓN DE</w:t>
    </w:r>
    <w:r w:rsidR="001D7664" w:rsidRPr="0036027E">
      <w:rPr>
        <w:rFonts w:ascii="Arial" w:hAnsi="Arial" w:cs="Arial"/>
        <w:b/>
        <w:sz w:val="24"/>
        <w:szCs w:val="24"/>
      </w:rPr>
      <w:t xml:space="preserve"> REPRESENTANTES AL</w:t>
    </w:r>
    <w:r>
      <w:rPr>
        <w:rFonts w:ascii="Arial" w:hAnsi="Arial" w:cs="Arial"/>
        <w:b/>
        <w:sz w:val="24"/>
        <w:szCs w:val="24"/>
      </w:rPr>
      <w:t xml:space="preserve"> </w:t>
    </w:r>
    <w:r w:rsidRPr="0036027E">
      <w:rPr>
        <w:rFonts w:ascii="Arial" w:hAnsi="Arial" w:cs="Arial"/>
        <w:b/>
        <w:sz w:val="24"/>
        <w:szCs w:val="24"/>
      </w:rPr>
      <w:t>COMITÉ PARITARIO</w:t>
    </w:r>
    <w:r w:rsidR="001D7664" w:rsidRPr="0036027E">
      <w:rPr>
        <w:rFonts w:ascii="Arial" w:hAnsi="Arial" w:cs="Arial"/>
        <w:b/>
        <w:sz w:val="24"/>
        <w:szCs w:val="24"/>
      </w:rPr>
      <w:t xml:space="preserve"> DE SEGURIDAD</w:t>
    </w:r>
  </w:p>
  <w:p w14:paraId="7DAA4E49" w14:textId="77777777" w:rsidR="001D7664" w:rsidRDefault="001D7664" w:rsidP="001D7664">
    <w:pPr>
      <w:jc w:val="center"/>
      <w:rPr>
        <w:rFonts w:ascii="Arial" w:hAnsi="Arial" w:cs="Arial"/>
        <w:b/>
        <w:sz w:val="24"/>
        <w:szCs w:val="24"/>
      </w:rPr>
    </w:pPr>
    <w:r w:rsidRPr="0036027E">
      <w:rPr>
        <w:rFonts w:ascii="Arial" w:hAnsi="Arial" w:cs="Arial"/>
        <w:b/>
        <w:sz w:val="24"/>
        <w:szCs w:val="24"/>
      </w:rPr>
      <w:t>Y SALUD EN EL TRABAJO</w:t>
    </w:r>
    <w:r w:rsidR="00843492">
      <w:rPr>
        <w:rFonts w:ascii="Arial" w:hAnsi="Arial" w:cs="Arial"/>
        <w:b/>
        <w:sz w:val="24"/>
        <w:szCs w:val="24"/>
      </w:rPr>
      <w:t xml:space="preserve"> O COMITÉ DE CONVIVENCIA LABORAL</w:t>
    </w:r>
  </w:p>
  <w:p w14:paraId="098A48F9" w14:textId="77777777" w:rsidR="00843492" w:rsidRDefault="00843492" w:rsidP="001D7664">
    <w:pPr>
      <w:jc w:val="center"/>
      <w:rPr>
        <w:rFonts w:ascii="Arial" w:hAnsi="Arial" w:cs="Arial"/>
        <w:b/>
        <w:sz w:val="24"/>
        <w:szCs w:val="24"/>
      </w:rPr>
    </w:pPr>
  </w:p>
  <w:p w14:paraId="191E3514" w14:textId="77777777" w:rsidR="00843492" w:rsidRPr="001D7664" w:rsidRDefault="00843492" w:rsidP="00843492">
    <w:pPr>
      <w:jc w:val="center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ACTA DE ESCRUTINIO </w:t>
    </w:r>
  </w:p>
  <w:p w14:paraId="36E6F1B8" w14:textId="77777777" w:rsidR="00843492" w:rsidRPr="0036027E" w:rsidRDefault="00843492" w:rsidP="001D7664">
    <w:pPr>
      <w:jc w:val="center"/>
      <w:rPr>
        <w:rFonts w:ascii="Arial" w:hAnsi="Arial" w:cs="Arial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6156F" w14:textId="1239F1D3" w:rsidR="00B815B9" w:rsidRDefault="00A40446" w:rsidP="00B815B9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77611498" wp14:editId="62600773">
          <wp:extent cx="894080" cy="863600"/>
          <wp:effectExtent l="19050" t="0" r="1270" b="0"/>
          <wp:docPr id="7" name="1 Imagen" descr="logo_habitat_bn chiqu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abitat_bn chiqui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408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2C82"/>
    <w:multiLevelType w:val="hybridMultilevel"/>
    <w:tmpl w:val="719A9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16FA8"/>
    <w:multiLevelType w:val="hybridMultilevel"/>
    <w:tmpl w:val="068A2A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006E9A"/>
    <w:multiLevelType w:val="hybridMultilevel"/>
    <w:tmpl w:val="75245E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1339F8"/>
    <w:multiLevelType w:val="hybridMultilevel"/>
    <w:tmpl w:val="18B89630"/>
    <w:lvl w:ilvl="0" w:tplc="5FB0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833D6E"/>
    <w:multiLevelType w:val="hybridMultilevel"/>
    <w:tmpl w:val="C1D83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445C5"/>
    <w:multiLevelType w:val="hybridMultilevel"/>
    <w:tmpl w:val="3A2612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02531A"/>
    <w:multiLevelType w:val="hybridMultilevel"/>
    <w:tmpl w:val="6F66F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62060"/>
    <w:multiLevelType w:val="hybridMultilevel"/>
    <w:tmpl w:val="8404F666"/>
    <w:lvl w:ilvl="0" w:tplc="D5F820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B687CA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FFA8F6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7CA4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7CE3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1DE88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61286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6CF7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716C2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41342A"/>
    <w:multiLevelType w:val="hybridMultilevel"/>
    <w:tmpl w:val="5E1E3EFA"/>
    <w:lvl w:ilvl="0" w:tplc="CBF27C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D1E6DC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B0A71D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1CC3C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1685C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80ADD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A7013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16956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74A65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9E5A88"/>
    <w:multiLevelType w:val="hybridMultilevel"/>
    <w:tmpl w:val="9E6413D4"/>
    <w:lvl w:ilvl="0" w:tplc="3716A1B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1032D6"/>
    <w:multiLevelType w:val="multilevel"/>
    <w:tmpl w:val="48E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33EC9"/>
    <w:multiLevelType w:val="hybridMultilevel"/>
    <w:tmpl w:val="F26CA56C"/>
    <w:lvl w:ilvl="0" w:tplc="F8661A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05480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40D4C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145F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F82E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E0B0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A8ED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90FF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EC80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7355A1"/>
    <w:multiLevelType w:val="hybridMultilevel"/>
    <w:tmpl w:val="1D8E1566"/>
    <w:lvl w:ilvl="0" w:tplc="0C0A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3" w15:restartNumberingAfterBreak="0">
    <w:nsid w:val="540F15AA"/>
    <w:multiLevelType w:val="hybridMultilevel"/>
    <w:tmpl w:val="BED0C6A0"/>
    <w:lvl w:ilvl="0" w:tplc="D40C4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A628B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522BE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78E1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44D8B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0AC8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C8E5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D45B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DD6589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D81032"/>
    <w:multiLevelType w:val="hybridMultilevel"/>
    <w:tmpl w:val="25744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8C12138"/>
    <w:multiLevelType w:val="hybridMultilevel"/>
    <w:tmpl w:val="5672D8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6702BD"/>
    <w:multiLevelType w:val="hybridMultilevel"/>
    <w:tmpl w:val="D91CAC5A"/>
    <w:lvl w:ilvl="0" w:tplc="06540AD4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A7B5750"/>
    <w:multiLevelType w:val="hybridMultilevel"/>
    <w:tmpl w:val="A72AA906"/>
    <w:lvl w:ilvl="0" w:tplc="CAF475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62F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68A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EE4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24DD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AA7F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F84D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B0A0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9479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10FD9"/>
    <w:multiLevelType w:val="hybridMultilevel"/>
    <w:tmpl w:val="4F76B356"/>
    <w:lvl w:ilvl="0" w:tplc="50FC5F34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12AE0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BCDD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7BE41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D0266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A4C20C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DEC92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F0AA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FAA64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19C362D"/>
    <w:multiLevelType w:val="hybridMultilevel"/>
    <w:tmpl w:val="460A47B8"/>
    <w:lvl w:ilvl="0" w:tplc="EE94454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47EE0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848A1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68B5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5C74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2B24E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726B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C61B9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67E46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34C45"/>
    <w:multiLevelType w:val="hybridMultilevel"/>
    <w:tmpl w:val="0F2A3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E6FBC"/>
    <w:multiLevelType w:val="hybridMultilevel"/>
    <w:tmpl w:val="8E0E2ED6"/>
    <w:lvl w:ilvl="0" w:tplc="FA788EA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8E1680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FA26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4071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2C82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D40A2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221C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0247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A6E86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21"/>
  </w:num>
  <w:num w:numId="4">
    <w:abstractNumId w:val="13"/>
  </w:num>
  <w:num w:numId="5">
    <w:abstractNumId w:val="7"/>
  </w:num>
  <w:num w:numId="6">
    <w:abstractNumId w:val="8"/>
  </w:num>
  <w:num w:numId="7">
    <w:abstractNumId w:val="18"/>
  </w:num>
  <w:num w:numId="8">
    <w:abstractNumId w:val="2"/>
  </w:num>
  <w:num w:numId="9">
    <w:abstractNumId w:val="1"/>
  </w:num>
  <w:num w:numId="10">
    <w:abstractNumId w:val="5"/>
  </w:num>
  <w:num w:numId="11">
    <w:abstractNumId w:val="6"/>
  </w:num>
  <w:num w:numId="12">
    <w:abstractNumId w:val="12"/>
  </w:num>
  <w:num w:numId="13">
    <w:abstractNumId w:val="10"/>
  </w:num>
  <w:num w:numId="14">
    <w:abstractNumId w:val="15"/>
  </w:num>
  <w:num w:numId="15">
    <w:abstractNumId w:val="17"/>
  </w:num>
  <w:num w:numId="16">
    <w:abstractNumId w:val="16"/>
  </w:num>
  <w:num w:numId="17">
    <w:abstractNumId w:val="4"/>
  </w:num>
  <w:num w:numId="18">
    <w:abstractNumId w:val="9"/>
  </w:num>
  <w:num w:numId="19">
    <w:abstractNumId w:val="20"/>
  </w:num>
  <w:num w:numId="20">
    <w:abstractNumId w:val="0"/>
  </w:num>
  <w:num w:numId="21">
    <w:abstractNumId w:val="3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00B"/>
    <w:rsid w:val="000152BA"/>
    <w:rsid w:val="00034E32"/>
    <w:rsid w:val="00046257"/>
    <w:rsid w:val="00046B2A"/>
    <w:rsid w:val="00061B83"/>
    <w:rsid w:val="00067BD4"/>
    <w:rsid w:val="0008042E"/>
    <w:rsid w:val="00092860"/>
    <w:rsid w:val="000A3674"/>
    <w:rsid w:val="000D009A"/>
    <w:rsid w:val="000E017E"/>
    <w:rsid w:val="000E7921"/>
    <w:rsid w:val="00100F54"/>
    <w:rsid w:val="001030F2"/>
    <w:rsid w:val="0011200B"/>
    <w:rsid w:val="001272A6"/>
    <w:rsid w:val="001648D5"/>
    <w:rsid w:val="00170E84"/>
    <w:rsid w:val="00190C0C"/>
    <w:rsid w:val="001961CC"/>
    <w:rsid w:val="001A4E00"/>
    <w:rsid w:val="001A5796"/>
    <w:rsid w:val="001B41E1"/>
    <w:rsid w:val="001C5C65"/>
    <w:rsid w:val="001C6ADA"/>
    <w:rsid w:val="001D2949"/>
    <w:rsid w:val="001D7664"/>
    <w:rsid w:val="001E1C73"/>
    <w:rsid w:val="001E1D05"/>
    <w:rsid w:val="00204542"/>
    <w:rsid w:val="00242E16"/>
    <w:rsid w:val="00244A55"/>
    <w:rsid w:val="002A1559"/>
    <w:rsid w:val="002C1A54"/>
    <w:rsid w:val="002C519D"/>
    <w:rsid w:val="002C5388"/>
    <w:rsid w:val="002C7136"/>
    <w:rsid w:val="0030461D"/>
    <w:rsid w:val="00307B58"/>
    <w:rsid w:val="00315506"/>
    <w:rsid w:val="0033702A"/>
    <w:rsid w:val="00376543"/>
    <w:rsid w:val="0038327E"/>
    <w:rsid w:val="00387B06"/>
    <w:rsid w:val="003C792E"/>
    <w:rsid w:val="003D5BB4"/>
    <w:rsid w:val="003E2AA8"/>
    <w:rsid w:val="003F31AF"/>
    <w:rsid w:val="003F47EA"/>
    <w:rsid w:val="003F4B99"/>
    <w:rsid w:val="003F4CDF"/>
    <w:rsid w:val="003F561F"/>
    <w:rsid w:val="0040062D"/>
    <w:rsid w:val="00416279"/>
    <w:rsid w:val="00416525"/>
    <w:rsid w:val="00421445"/>
    <w:rsid w:val="004239CA"/>
    <w:rsid w:val="00423FF2"/>
    <w:rsid w:val="00436DF2"/>
    <w:rsid w:val="00441109"/>
    <w:rsid w:val="0045014E"/>
    <w:rsid w:val="004612AB"/>
    <w:rsid w:val="004639FF"/>
    <w:rsid w:val="004642DD"/>
    <w:rsid w:val="00465A15"/>
    <w:rsid w:val="00472BD4"/>
    <w:rsid w:val="0047718D"/>
    <w:rsid w:val="004862D2"/>
    <w:rsid w:val="00497F85"/>
    <w:rsid w:val="004C25AD"/>
    <w:rsid w:val="004C7510"/>
    <w:rsid w:val="004F3253"/>
    <w:rsid w:val="005049AE"/>
    <w:rsid w:val="00505F4A"/>
    <w:rsid w:val="0051300D"/>
    <w:rsid w:val="005362B8"/>
    <w:rsid w:val="005673A4"/>
    <w:rsid w:val="00576CBA"/>
    <w:rsid w:val="005909F5"/>
    <w:rsid w:val="005A002F"/>
    <w:rsid w:val="005B7325"/>
    <w:rsid w:val="005E1453"/>
    <w:rsid w:val="005E43DA"/>
    <w:rsid w:val="005F0188"/>
    <w:rsid w:val="005F2FF2"/>
    <w:rsid w:val="00605AF2"/>
    <w:rsid w:val="006119C9"/>
    <w:rsid w:val="006150DB"/>
    <w:rsid w:val="00636183"/>
    <w:rsid w:val="00637F88"/>
    <w:rsid w:val="0064075E"/>
    <w:rsid w:val="00646D89"/>
    <w:rsid w:val="0066415F"/>
    <w:rsid w:val="00671BFD"/>
    <w:rsid w:val="00676FB3"/>
    <w:rsid w:val="00677F2D"/>
    <w:rsid w:val="00681A31"/>
    <w:rsid w:val="006A3727"/>
    <w:rsid w:val="006A4496"/>
    <w:rsid w:val="006C609E"/>
    <w:rsid w:val="006D7862"/>
    <w:rsid w:val="006F1F39"/>
    <w:rsid w:val="00703C97"/>
    <w:rsid w:val="00710629"/>
    <w:rsid w:val="007214F6"/>
    <w:rsid w:val="0072306A"/>
    <w:rsid w:val="00731C8A"/>
    <w:rsid w:val="007320B5"/>
    <w:rsid w:val="00743F87"/>
    <w:rsid w:val="0075326C"/>
    <w:rsid w:val="00770EE3"/>
    <w:rsid w:val="00775D8F"/>
    <w:rsid w:val="00783FD4"/>
    <w:rsid w:val="007A0FA1"/>
    <w:rsid w:val="007A6005"/>
    <w:rsid w:val="007B24C6"/>
    <w:rsid w:val="007C2F3B"/>
    <w:rsid w:val="007D39B6"/>
    <w:rsid w:val="007D78DD"/>
    <w:rsid w:val="007E72E6"/>
    <w:rsid w:val="00824ECC"/>
    <w:rsid w:val="00827C21"/>
    <w:rsid w:val="00827E1F"/>
    <w:rsid w:val="008369BB"/>
    <w:rsid w:val="00843492"/>
    <w:rsid w:val="00844523"/>
    <w:rsid w:val="0085391C"/>
    <w:rsid w:val="008548D6"/>
    <w:rsid w:val="0085495D"/>
    <w:rsid w:val="00887701"/>
    <w:rsid w:val="008A0A0B"/>
    <w:rsid w:val="008B6196"/>
    <w:rsid w:val="008C6883"/>
    <w:rsid w:val="008C7680"/>
    <w:rsid w:val="008D1D4A"/>
    <w:rsid w:val="0091003F"/>
    <w:rsid w:val="00912423"/>
    <w:rsid w:val="00915A02"/>
    <w:rsid w:val="0092778A"/>
    <w:rsid w:val="009326BA"/>
    <w:rsid w:val="00960646"/>
    <w:rsid w:val="00965174"/>
    <w:rsid w:val="00965FD4"/>
    <w:rsid w:val="00966555"/>
    <w:rsid w:val="00974FB6"/>
    <w:rsid w:val="0097545D"/>
    <w:rsid w:val="009944C6"/>
    <w:rsid w:val="009A1C85"/>
    <w:rsid w:val="009A2A2E"/>
    <w:rsid w:val="009B3A66"/>
    <w:rsid w:val="009C49A4"/>
    <w:rsid w:val="009D537C"/>
    <w:rsid w:val="009E0C31"/>
    <w:rsid w:val="009F21D1"/>
    <w:rsid w:val="00A04934"/>
    <w:rsid w:val="00A11BBB"/>
    <w:rsid w:val="00A16E52"/>
    <w:rsid w:val="00A20E4B"/>
    <w:rsid w:val="00A2143A"/>
    <w:rsid w:val="00A40446"/>
    <w:rsid w:val="00A4400D"/>
    <w:rsid w:val="00A471B5"/>
    <w:rsid w:val="00A92200"/>
    <w:rsid w:val="00A942E8"/>
    <w:rsid w:val="00A94963"/>
    <w:rsid w:val="00AC4F76"/>
    <w:rsid w:val="00AC7049"/>
    <w:rsid w:val="00AE5130"/>
    <w:rsid w:val="00AF4B7D"/>
    <w:rsid w:val="00B1365A"/>
    <w:rsid w:val="00B21E48"/>
    <w:rsid w:val="00B21F60"/>
    <w:rsid w:val="00B32D2A"/>
    <w:rsid w:val="00B41AE3"/>
    <w:rsid w:val="00B43EA9"/>
    <w:rsid w:val="00B47323"/>
    <w:rsid w:val="00B570C5"/>
    <w:rsid w:val="00B74EF2"/>
    <w:rsid w:val="00B815B9"/>
    <w:rsid w:val="00B8252E"/>
    <w:rsid w:val="00B86257"/>
    <w:rsid w:val="00B91561"/>
    <w:rsid w:val="00BA19E5"/>
    <w:rsid w:val="00BB28B4"/>
    <w:rsid w:val="00BC2EDD"/>
    <w:rsid w:val="00BD1B7E"/>
    <w:rsid w:val="00BE1A3D"/>
    <w:rsid w:val="00BE4874"/>
    <w:rsid w:val="00BE4FEE"/>
    <w:rsid w:val="00BE6C1D"/>
    <w:rsid w:val="00BF4530"/>
    <w:rsid w:val="00C34436"/>
    <w:rsid w:val="00C36512"/>
    <w:rsid w:val="00C44D66"/>
    <w:rsid w:val="00C9184A"/>
    <w:rsid w:val="00CA2E82"/>
    <w:rsid w:val="00CB13AC"/>
    <w:rsid w:val="00CB7D28"/>
    <w:rsid w:val="00D017E8"/>
    <w:rsid w:val="00D12142"/>
    <w:rsid w:val="00D124BF"/>
    <w:rsid w:val="00D16D92"/>
    <w:rsid w:val="00D5626E"/>
    <w:rsid w:val="00D71D22"/>
    <w:rsid w:val="00D824F8"/>
    <w:rsid w:val="00D825F6"/>
    <w:rsid w:val="00D8513E"/>
    <w:rsid w:val="00D8785A"/>
    <w:rsid w:val="00D879E3"/>
    <w:rsid w:val="00DC1858"/>
    <w:rsid w:val="00DC57C4"/>
    <w:rsid w:val="00DE0D54"/>
    <w:rsid w:val="00DE718E"/>
    <w:rsid w:val="00DF6FA7"/>
    <w:rsid w:val="00E03162"/>
    <w:rsid w:val="00E05134"/>
    <w:rsid w:val="00E21724"/>
    <w:rsid w:val="00E25EDD"/>
    <w:rsid w:val="00E47D31"/>
    <w:rsid w:val="00E508B4"/>
    <w:rsid w:val="00E55446"/>
    <w:rsid w:val="00E63DF5"/>
    <w:rsid w:val="00E659EF"/>
    <w:rsid w:val="00E74433"/>
    <w:rsid w:val="00EA3BCB"/>
    <w:rsid w:val="00EB3C32"/>
    <w:rsid w:val="00EB5953"/>
    <w:rsid w:val="00ED4401"/>
    <w:rsid w:val="00EE1C8B"/>
    <w:rsid w:val="00EE7D8A"/>
    <w:rsid w:val="00EF6FEA"/>
    <w:rsid w:val="00F03708"/>
    <w:rsid w:val="00F07FA1"/>
    <w:rsid w:val="00F12DE6"/>
    <w:rsid w:val="00F138C1"/>
    <w:rsid w:val="00F2545F"/>
    <w:rsid w:val="00F27C93"/>
    <w:rsid w:val="00F31E47"/>
    <w:rsid w:val="00F40FC9"/>
    <w:rsid w:val="00F52FDA"/>
    <w:rsid w:val="00F53932"/>
    <w:rsid w:val="00F54BFA"/>
    <w:rsid w:val="00F827B2"/>
    <w:rsid w:val="00F860AB"/>
    <w:rsid w:val="00F90698"/>
    <w:rsid w:val="00F942CD"/>
    <w:rsid w:val="00F950F1"/>
    <w:rsid w:val="00F97333"/>
    <w:rsid w:val="00FA6A26"/>
    <w:rsid w:val="00FB2BE2"/>
    <w:rsid w:val="00FD1CD8"/>
    <w:rsid w:val="00FD6498"/>
    <w:rsid w:val="00FE293C"/>
    <w:rsid w:val="00FE7FEF"/>
    <w:rsid w:val="00FF55C5"/>
    <w:rsid w:val="00FF70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221FB9"/>
  <w15:docId w15:val="{25D11D05-155C-4A7C-89EC-4F2C593B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BFD"/>
    <w:rPr>
      <w:lang w:val="es-ES_tradnl"/>
    </w:rPr>
  </w:style>
  <w:style w:type="paragraph" w:styleId="Ttulo1">
    <w:name w:val="heading 1"/>
    <w:basedOn w:val="Normal"/>
    <w:next w:val="Normal"/>
    <w:qFormat/>
    <w:rsid w:val="00671BFD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aliases w:val="Edgar 2,Título 2 -BCN"/>
    <w:basedOn w:val="Normal"/>
    <w:next w:val="Normal"/>
    <w:qFormat/>
    <w:rsid w:val="00671BFD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671BFD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671BFD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671BFD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671BFD"/>
    <w:pPr>
      <w:keepNext/>
      <w:outlineLvl w:val="5"/>
    </w:pPr>
    <w:rPr>
      <w:rFonts w:ascii="Tahoma" w:hAnsi="Tahoma"/>
      <w:sz w:val="24"/>
    </w:rPr>
  </w:style>
  <w:style w:type="paragraph" w:styleId="Ttulo7">
    <w:name w:val="heading 7"/>
    <w:basedOn w:val="Normal"/>
    <w:next w:val="Normal"/>
    <w:qFormat/>
    <w:rsid w:val="00671BFD"/>
    <w:pPr>
      <w:keepNext/>
      <w:outlineLvl w:val="6"/>
    </w:pPr>
    <w:rPr>
      <w:rFonts w:ascii="Arial" w:hAnsi="Arial"/>
      <w:b/>
      <w:sz w:val="16"/>
      <w:lang w:val="es-ES"/>
    </w:rPr>
  </w:style>
  <w:style w:type="paragraph" w:styleId="Ttulo8">
    <w:name w:val="heading 8"/>
    <w:basedOn w:val="Normal"/>
    <w:next w:val="Normal"/>
    <w:qFormat/>
    <w:rsid w:val="00671BFD"/>
    <w:pPr>
      <w:keepNext/>
      <w:outlineLvl w:val="7"/>
    </w:pPr>
    <w:rPr>
      <w:rFonts w:ascii="Arial" w:hAnsi="Arial" w:cs="Arial"/>
      <w:b/>
      <w:bCs/>
      <w:sz w:val="12"/>
      <w:lang w:val="es-MX"/>
    </w:rPr>
  </w:style>
  <w:style w:type="paragraph" w:styleId="Ttulo9">
    <w:name w:val="heading 9"/>
    <w:basedOn w:val="Normal"/>
    <w:next w:val="Normal"/>
    <w:qFormat/>
    <w:rsid w:val="00671BFD"/>
    <w:pPr>
      <w:keepNext/>
      <w:outlineLvl w:val="8"/>
    </w:pPr>
    <w:rPr>
      <w:rFonts w:ascii="Arial" w:hAnsi="Arial"/>
      <w:b/>
      <w:sz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71BF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671BF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671BFD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671BFD"/>
    <w:rPr>
      <w:rFonts w:ascii="Tahoma" w:hAnsi="Tahoma" w:cs="Futura Bk BT"/>
      <w:sz w:val="16"/>
      <w:szCs w:val="16"/>
    </w:rPr>
  </w:style>
  <w:style w:type="character" w:styleId="Hipervnculo">
    <w:name w:val="Hyperlink"/>
    <w:basedOn w:val="Fuentedeprrafopredeter"/>
    <w:semiHidden/>
    <w:rsid w:val="00671BFD"/>
    <w:rPr>
      <w:color w:val="0000FF"/>
      <w:u w:val="single"/>
    </w:rPr>
  </w:style>
  <w:style w:type="paragraph" w:styleId="Sangradetextonormal">
    <w:name w:val="Body Text Indent"/>
    <w:basedOn w:val="Normal"/>
    <w:semiHidden/>
    <w:rsid w:val="00671BFD"/>
    <w:pPr>
      <w:ind w:left="2835" w:hanging="2835"/>
    </w:pPr>
    <w:rPr>
      <w:rFonts w:ascii="Arial" w:hAnsi="Arial"/>
      <w:sz w:val="24"/>
      <w:lang w:val="es-MX"/>
    </w:rPr>
  </w:style>
  <w:style w:type="paragraph" w:styleId="Textoindependiente2">
    <w:name w:val="Body Text 2"/>
    <w:basedOn w:val="Normal"/>
    <w:semiHidden/>
    <w:rsid w:val="00671BFD"/>
    <w:pPr>
      <w:jc w:val="both"/>
    </w:pPr>
    <w:rPr>
      <w:rFonts w:ascii="Arial" w:hAnsi="Arial"/>
      <w:sz w:val="24"/>
      <w:lang w:val="es-ES"/>
    </w:rPr>
  </w:style>
  <w:style w:type="paragraph" w:styleId="Textoindependiente">
    <w:name w:val="Body Text"/>
    <w:basedOn w:val="Normal"/>
    <w:semiHidden/>
    <w:rsid w:val="00671BFD"/>
    <w:pPr>
      <w:tabs>
        <w:tab w:val="left" w:pos="5460"/>
      </w:tabs>
      <w:jc w:val="both"/>
    </w:pPr>
    <w:rPr>
      <w:rFonts w:ascii="Arial" w:hAnsi="Arial" w:cs="Arial"/>
      <w:sz w:val="22"/>
      <w:lang w:val="es-MX"/>
    </w:rPr>
  </w:style>
  <w:style w:type="paragraph" w:styleId="Textonotapie">
    <w:name w:val="footnote text"/>
    <w:basedOn w:val="Normal"/>
    <w:semiHidden/>
    <w:rsid w:val="00671BFD"/>
  </w:style>
  <w:style w:type="character" w:styleId="Refdenotaalpie">
    <w:name w:val="footnote reference"/>
    <w:basedOn w:val="Fuentedeprrafopredeter"/>
    <w:semiHidden/>
    <w:rsid w:val="00671BFD"/>
    <w:rPr>
      <w:vertAlign w:val="superscript"/>
    </w:rPr>
  </w:style>
  <w:style w:type="paragraph" w:styleId="NormalWeb">
    <w:name w:val="Normal (Web)"/>
    <w:basedOn w:val="Normal"/>
    <w:semiHidden/>
    <w:rsid w:val="00671BFD"/>
    <w:pPr>
      <w:spacing w:before="100" w:beforeAutospacing="1" w:after="100" w:afterAutospacing="1"/>
    </w:pPr>
    <w:rPr>
      <w:rFonts w:ascii="Arial Unicode MS" w:eastAsia="Arial Unicode MS" w:hAnsi="Arial Unicode MS" w:cs="Tahoma"/>
      <w:sz w:val="24"/>
      <w:szCs w:val="24"/>
      <w:lang w:val="es-ES"/>
    </w:rPr>
  </w:style>
  <w:style w:type="paragraph" w:styleId="Textoindependiente3">
    <w:name w:val="Body Text 3"/>
    <w:basedOn w:val="Normal"/>
    <w:semiHidden/>
    <w:rsid w:val="00671BFD"/>
    <w:pPr>
      <w:jc w:val="both"/>
    </w:pPr>
    <w:rPr>
      <w:rFonts w:ascii="Arial" w:hAnsi="Arial" w:cs="Arial"/>
      <w:sz w:val="24"/>
      <w:szCs w:val="24"/>
      <w:lang w:val="es-CO"/>
    </w:rPr>
  </w:style>
  <w:style w:type="character" w:styleId="Hipervnculovisitado">
    <w:name w:val="FollowedHyperlink"/>
    <w:basedOn w:val="Fuentedeprrafopredeter"/>
    <w:semiHidden/>
    <w:rsid w:val="00671BFD"/>
    <w:rPr>
      <w:color w:val="800080"/>
      <w:u w:val="single"/>
    </w:rPr>
  </w:style>
  <w:style w:type="paragraph" w:customStyle="1" w:styleId="Textoindependiente21">
    <w:name w:val="Texto independiente 21"/>
    <w:basedOn w:val="Normal"/>
    <w:rsid w:val="00671BFD"/>
    <w:rPr>
      <w:rFonts w:ascii="Arial" w:hAnsi="Arial"/>
      <w:b/>
      <w:color w:val="000000"/>
      <w:sz w:val="16"/>
      <w:lang w:val="es-ES"/>
    </w:rPr>
  </w:style>
  <w:style w:type="paragraph" w:customStyle="1" w:styleId="MARITZA3">
    <w:name w:val="MARITZA3"/>
    <w:rsid w:val="00671BFD"/>
    <w:pPr>
      <w:tabs>
        <w:tab w:val="left" w:pos="-720"/>
        <w:tab w:val="left" w:pos="0"/>
      </w:tabs>
      <w:jc w:val="both"/>
    </w:pPr>
    <w:rPr>
      <w:sz w:val="24"/>
      <w:lang w:val="en-US"/>
    </w:rPr>
  </w:style>
  <w:style w:type="character" w:styleId="Refdecomentario">
    <w:name w:val="annotation reference"/>
    <w:basedOn w:val="Fuentedeprrafopredeter"/>
    <w:semiHidden/>
    <w:rsid w:val="00671BFD"/>
    <w:rPr>
      <w:sz w:val="16"/>
      <w:szCs w:val="16"/>
    </w:rPr>
  </w:style>
  <w:style w:type="paragraph" w:styleId="Textocomentario">
    <w:name w:val="annotation text"/>
    <w:basedOn w:val="Normal"/>
    <w:semiHidden/>
    <w:rsid w:val="00671BFD"/>
    <w:rPr>
      <w:lang w:val="es-ES"/>
    </w:rPr>
  </w:style>
  <w:style w:type="paragraph" w:styleId="Textodebloque">
    <w:name w:val="Block Text"/>
    <w:basedOn w:val="Normal"/>
    <w:semiHidden/>
    <w:rsid w:val="00671BFD"/>
    <w:pPr>
      <w:ind w:left="284" w:right="335"/>
      <w:jc w:val="both"/>
    </w:pPr>
    <w:rPr>
      <w:rFonts w:ascii="Arial" w:hAnsi="Arial" w:cs="Arial"/>
      <w:sz w:val="22"/>
    </w:rPr>
  </w:style>
  <w:style w:type="paragraph" w:customStyle="1" w:styleId="Direccininterior">
    <w:name w:val="Dirección interior"/>
    <w:basedOn w:val="Normal"/>
    <w:rsid w:val="00671BFD"/>
    <w:pPr>
      <w:spacing w:line="220" w:lineRule="atLeast"/>
      <w:jc w:val="both"/>
    </w:pPr>
    <w:rPr>
      <w:rFonts w:ascii="Arial" w:eastAsia="Batang" w:hAnsi="Arial"/>
      <w:spacing w:val="-5"/>
      <w:lang w:val="es-ES" w:eastAsia="en-US"/>
    </w:rPr>
  </w:style>
  <w:style w:type="paragraph" w:styleId="Ttulo">
    <w:name w:val="Title"/>
    <w:basedOn w:val="Normal"/>
    <w:qFormat/>
    <w:rsid w:val="00671BFD"/>
    <w:pPr>
      <w:suppressAutoHyphens/>
      <w:jc w:val="center"/>
    </w:pPr>
    <w:rPr>
      <w:rFonts w:ascii="Arial" w:hAnsi="Arial" w:cs="Arial"/>
      <w:b/>
      <w:sz w:val="22"/>
      <w:lang w:val="es-MX"/>
    </w:rPr>
  </w:style>
  <w:style w:type="paragraph" w:styleId="Sangra2detindependiente">
    <w:name w:val="Body Text Indent 2"/>
    <w:basedOn w:val="Normal"/>
    <w:semiHidden/>
    <w:rsid w:val="00671BFD"/>
    <w:pPr>
      <w:ind w:left="6379" w:hanging="6379"/>
    </w:pPr>
    <w:rPr>
      <w:rFonts w:ascii="Arial" w:hAnsi="Arial" w:cs="Arial"/>
      <w:bCs/>
      <w:sz w:val="24"/>
      <w:lang w:val="es-MX"/>
    </w:rPr>
  </w:style>
  <w:style w:type="paragraph" w:customStyle="1" w:styleId="xl38">
    <w:name w:val="xl38"/>
    <w:basedOn w:val="Normal"/>
    <w:rsid w:val="00671BF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Tahoma"/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046257"/>
    <w:rPr>
      <w:lang w:val="es-ES_tradnl" w:eastAsia="es-ES"/>
    </w:rPr>
  </w:style>
  <w:style w:type="table" w:styleId="Tablaconcuadrcula">
    <w:name w:val="Table Grid"/>
    <w:basedOn w:val="Tablanormal"/>
    <w:uiPriority w:val="59"/>
    <w:rsid w:val="003765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272A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874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WTSRV\Profiles\dlpinilla\Desktop\MEM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7CAADB-B291-4E1F-989F-09A37A131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MEMO.DOT</Template>
  <TotalTime>61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escrutinio elección Comité Paritario de Seguridad y Salud en el Trabajo y Comité de Convivencia Laboral</vt:lpstr>
    </vt:vector>
  </TitlesOfParts>
  <Company>LG  Electronics Inc.</Company>
  <LinksUpToDate>false</LinksUpToDate>
  <CharactersWithSpaces>851</CharactersWithSpaces>
  <SharedDoc>false</SharedDoc>
  <HLinks>
    <vt:vector size="18" baseType="variant">
      <vt:variant>
        <vt:i4>1900616</vt:i4>
      </vt:variant>
      <vt:variant>
        <vt:i4>15</vt:i4>
      </vt:variant>
      <vt:variant>
        <vt:i4>0</vt:i4>
      </vt:variant>
      <vt:variant>
        <vt:i4>5</vt:i4>
      </vt:variant>
      <vt:variant>
        <vt:lpwstr>http://www.habitatbogota.gov.co/</vt:lpwstr>
      </vt:variant>
      <vt:variant>
        <vt:lpwstr/>
      </vt:variant>
      <vt:variant>
        <vt:i4>1900616</vt:i4>
      </vt:variant>
      <vt:variant>
        <vt:i4>9</vt:i4>
      </vt:variant>
      <vt:variant>
        <vt:i4>0</vt:i4>
      </vt:variant>
      <vt:variant>
        <vt:i4>5</vt:i4>
      </vt:variant>
      <vt:variant>
        <vt:lpwstr>http://www.habitatbogota.gov.co/</vt:lpwstr>
      </vt:variant>
      <vt:variant>
        <vt:lpwstr/>
      </vt:variant>
      <vt:variant>
        <vt:i4>3145764</vt:i4>
      </vt:variant>
      <vt:variant>
        <vt:i4>2197</vt:i4>
      </vt:variant>
      <vt:variant>
        <vt:i4>1026</vt:i4>
      </vt:variant>
      <vt:variant>
        <vt:i4>1</vt:i4>
      </vt:variant>
      <vt:variant>
        <vt:lpwstr>http://mail.google.com/a/habitatbogota.gov.co/?attid=0.1&amp;disp=emb&amp;view=att&amp;th=11f84bd6df301da9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escrutinio elección Comité Paritario de Seguridad y Salud en el Trabajo y Comité de Convivencia Laboral</dc:title>
  <dc:creator>Secretaria General</dc:creator>
  <cp:lastModifiedBy>Juan Carlos Martínez Bernal</cp:lastModifiedBy>
  <cp:revision>9</cp:revision>
  <cp:lastPrinted>2017-01-25T20:55:00Z</cp:lastPrinted>
  <dcterms:created xsi:type="dcterms:W3CDTF">2017-11-27T17:23:00Z</dcterms:created>
  <dcterms:modified xsi:type="dcterms:W3CDTF">2025-03-03T21:23:00Z</dcterms:modified>
</cp:coreProperties>
</file>